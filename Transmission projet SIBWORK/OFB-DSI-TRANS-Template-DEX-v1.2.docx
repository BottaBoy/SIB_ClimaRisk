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3224" w14:textId="1DD011F5" w:rsidR="00892375" w:rsidRDefault="00747D7F" w:rsidP="000C5E45"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477C3BD4" wp14:editId="03182687">
                <wp:simplePos x="0" y="0"/>
                <wp:positionH relativeFrom="margin">
                  <wp:posOffset>43468</wp:posOffset>
                </wp:positionH>
                <wp:positionV relativeFrom="paragraph">
                  <wp:posOffset>3071435</wp:posOffset>
                </wp:positionV>
                <wp:extent cx="6365875" cy="371475"/>
                <wp:effectExtent l="0" t="0" r="15875" b="9525"/>
                <wp:wrapNone/>
                <wp:docPr id="2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58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7EEC7" w14:textId="77777777" w:rsidR="000A18A6" w:rsidRPr="00C32C44" w:rsidRDefault="000A18A6" w:rsidP="00517811">
                            <w:pPr>
                              <w:ind w:right="97"/>
                              <w:jc w:val="right"/>
                              <w:rPr>
                                <w:color w:val="003A76"/>
                              </w:rPr>
                            </w:pPr>
                            <w:r w:rsidRPr="00247CE6">
                              <w:rPr>
                                <w:color w:val="003A76"/>
                                <w:sz w:val="28"/>
                                <w:szCs w:val="28"/>
                              </w:rPr>
                              <w:t xml:space="preserve">DEX: </w:t>
                            </w:r>
                            <w:r w:rsidRPr="00247CE6">
                              <w:rPr>
                                <w:i/>
                                <w:color w:val="7030A0"/>
                                <w:sz w:val="28"/>
                                <w:szCs w:val="28"/>
                              </w:rPr>
                              <w:t xml:space="preserve">version </w:t>
                            </w:r>
                            <w:r w:rsidRPr="00B5055C">
                              <w:rPr>
                                <w:i/>
                                <w:color w:val="7030A0"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  <w:p w14:paraId="48B04DE4" w14:textId="77777777" w:rsidR="000A18A6" w:rsidRPr="00C32C44" w:rsidRDefault="000A18A6" w:rsidP="00991607">
                            <w:pPr>
                              <w:jc w:val="right"/>
                              <w:rPr>
                                <w:color w:val="003A76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7C3BD4" id="_x0000_t202" coordsize="21600,21600" o:spt="202" path="m,l,21600r21600,l21600,xe">
                <v:stroke joinstyle="miter"/>
                <v:path gradientshapeok="t" o:connecttype="rect"/>
              </v:shapetype>
              <v:shape id="Forme2" o:spid="_x0000_s1026" type="#_x0000_t202" style="position:absolute;margin-left:3.4pt;margin-top:241.85pt;width:501.25pt;height:29.25pt;z-index:251657728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" filled="f" stroked="f">
                <v:textbox style="mso-fit-shape-to-text:t" inset="0,0,0,0">
                  <w:txbxContent>
                    <w:p w14:paraId="7D97EEC7" w14:textId="77777777" w:rsidR="000A18A6" w:rsidRPr="00C32C44" w:rsidRDefault="000A18A6" w:rsidP="00517811">
                      <w:pPr>
                        <w:ind w:right="97"/>
                        <w:jc w:val="right"/>
                        <w:rPr>
                          <w:color w:val="003A76"/>
                        </w:rPr>
                      </w:pPr>
                      <w:r w:rsidRPr="00247CE6">
                        <w:rPr>
                          <w:color w:val="003A76"/>
                          <w:sz w:val="28"/>
                          <w:szCs w:val="28"/>
                        </w:rPr>
                        <w:t xml:space="preserve">DEX: </w:t>
                      </w:r>
                      <w:r w:rsidRPr="00247CE6">
                        <w:rPr>
                          <w:i/>
                          <w:color w:val="7030A0"/>
                          <w:sz w:val="28"/>
                          <w:szCs w:val="28"/>
                        </w:rPr>
                        <w:t xml:space="preserve">version </w:t>
                      </w:r>
                      <w:r w:rsidRPr="00B5055C">
                        <w:rPr>
                          <w:i/>
                          <w:color w:val="7030A0"/>
                          <w:sz w:val="28"/>
                          <w:szCs w:val="28"/>
                        </w:rPr>
                        <w:t>X</w:t>
                      </w:r>
                    </w:p>
                    <w:p w14:paraId="48B04DE4" w14:textId="77777777" w:rsidR="000A18A6" w:rsidRPr="00C32C44" w:rsidRDefault="000A18A6" w:rsidP="00991607">
                      <w:pPr>
                        <w:jc w:val="right"/>
                        <w:rPr>
                          <w:color w:val="003A7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8164A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36062D7" wp14:editId="023C64FC">
                <wp:simplePos x="0" y="0"/>
                <wp:positionH relativeFrom="margin">
                  <wp:posOffset>-612140</wp:posOffset>
                </wp:positionH>
                <wp:positionV relativeFrom="paragraph">
                  <wp:posOffset>1572895</wp:posOffset>
                </wp:positionV>
                <wp:extent cx="6947535" cy="1139190"/>
                <wp:effectExtent l="0" t="0" r="5715" b="12700"/>
                <wp:wrapNone/>
                <wp:docPr id="29" name="Form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47535" cy="113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2819C6" w14:textId="77777777" w:rsidR="000A18A6" w:rsidRPr="00C32C44" w:rsidRDefault="000A18A6" w:rsidP="00517811">
                            <w:pPr>
                              <w:ind w:right="162"/>
                              <w:jc w:val="right"/>
                              <w:rPr>
                                <w:b/>
                                <w:bCs/>
                                <w:color w:val="003A76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3A76"/>
                                <w:sz w:val="52"/>
                                <w:szCs w:val="52"/>
                              </w:rPr>
                              <w:t>Dossier des consignes d’Exploitation</w:t>
                            </w:r>
                            <w:r w:rsidRPr="00C32C44">
                              <w:rPr>
                                <w:b/>
                                <w:bCs/>
                                <w:color w:val="003A76"/>
                                <w:sz w:val="52"/>
                                <w:szCs w:val="52"/>
                              </w:rPr>
                              <w:br/>
                            </w:r>
                            <w:r w:rsidRPr="00B5055C">
                              <w:rPr>
                                <w:b/>
                                <w:bCs/>
                                <w:i/>
                                <w:color w:val="7030A0"/>
                                <w:sz w:val="52"/>
                                <w:szCs w:val="52"/>
                              </w:rPr>
                              <w:t>Nom-application</w:t>
                            </w:r>
                          </w:p>
                          <w:p w14:paraId="5371967F" w14:textId="77777777" w:rsidR="000A18A6" w:rsidRPr="00C32C44" w:rsidRDefault="000A18A6" w:rsidP="00991607">
                            <w:pPr>
                              <w:jc w:val="right"/>
                              <w:rPr>
                                <w:b/>
                                <w:bCs/>
                                <w:color w:val="003A76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062D7" id="_x0000_s1027" type="#_x0000_t202" style="position:absolute;margin-left:-48.2pt;margin-top:123.85pt;width:547.05pt;height:89.7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" filled="f" stroked="f">
                <v:textbox style="mso-fit-shape-to-text:t" inset="0,0,0,0">
                  <w:txbxContent>
                    <w:p w14:paraId="2E2819C6" w14:textId="77777777" w:rsidR="000A18A6" w:rsidRPr="00C32C44" w:rsidRDefault="000A18A6" w:rsidP="00517811">
                      <w:pPr>
                        <w:ind w:right="162"/>
                        <w:jc w:val="right"/>
                        <w:rPr>
                          <w:b/>
                          <w:bCs/>
                          <w:color w:val="003A76"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color w:val="003A76"/>
                          <w:sz w:val="52"/>
                          <w:szCs w:val="52"/>
                        </w:rPr>
                        <w:t>Dossier des consignes d’Exploitation</w:t>
                      </w:r>
                      <w:r w:rsidRPr="00C32C44">
                        <w:rPr>
                          <w:b/>
                          <w:bCs/>
                          <w:color w:val="003A76"/>
                          <w:sz w:val="52"/>
                          <w:szCs w:val="52"/>
                        </w:rPr>
                        <w:br/>
                      </w:r>
                      <w:r w:rsidRPr="00B5055C">
                        <w:rPr>
                          <w:b/>
                          <w:bCs/>
                          <w:i/>
                          <w:color w:val="7030A0"/>
                          <w:sz w:val="52"/>
                          <w:szCs w:val="52"/>
                        </w:rPr>
                        <w:t>Nom-application</w:t>
                      </w:r>
                    </w:p>
                    <w:p w14:paraId="5371967F" w14:textId="77777777" w:rsidR="000A18A6" w:rsidRPr="00C32C44" w:rsidRDefault="000A18A6" w:rsidP="00991607">
                      <w:pPr>
                        <w:jc w:val="right"/>
                        <w:rPr>
                          <w:b/>
                          <w:bCs/>
                          <w:color w:val="003A76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355D14" w14:textId="77777777" w:rsidR="001878F1" w:rsidRDefault="001878F1" w:rsidP="006C2E7C">
      <w:pPr>
        <w:pStyle w:val="TM3"/>
        <w:sectPr w:rsidR="001878F1" w:rsidSect="008067FB">
          <w:head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2268" w:right="964" w:bottom="1191" w:left="964" w:header="0" w:footer="2268" w:gutter="0"/>
          <w:cols w:space="720"/>
          <w:formProt w:val="0"/>
          <w:titlePg/>
          <w:docGrid w:linePitch="600" w:charSpace="40960"/>
        </w:sectPr>
      </w:pPr>
    </w:p>
    <w:p w14:paraId="4D40A57A" w14:textId="77777777" w:rsidR="00A8647A" w:rsidRPr="007E39D6" w:rsidRDefault="00A8647A" w:rsidP="00A8647A">
      <w:r w:rsidRPr="00EC2DD8">
        <w:rPr>
          <w:rStyle w:val="Rfrenceintense"/>
          <w:u w:val="single"/>
        </w:rPr>
        <w:lastRenderedPageBreak/>
        <w:t>Identification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271"/>
        <w:gridCol w:w="7790"/>
      </w:tblGrid>
      <w:tr w:rsidR="00A8647A" w14:paraId="4BC09740" w14:textId="77777777" w:rsidTr="00A86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41911A9" w14:textId="77777777" w:rsidR="00A8647A" w:rsidRPr="00867CAD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 w:rsidRPr="00867CAD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Référence</w:t>
            </w:r>
          </w:p>
        </w:tc>
        <w:tc>
          <w:tcPr>
            <w:tcW w:w="7790" w:type="dxa"/>
          </w:tcPr>
          <w:p w14:paraId="10C76028" w14:textId="77777777" w:rsidR="00A8647A" w:rsidRPr="00867CAD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</w:tr>
      <w:tr w:rsidR="00A8647A" w:rsidRPr="00EC3B4C" w14:paraId="198593D6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6775F59" w14:textId="77777777" w:rsidR="00A8647A" w:rsidRPr="00867CAD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 w:rsidRPr="00867CAD">
              <w:rPr>
                <w:rFonts w:eastAsia="Times New Roman" w:cs="Arial"/>
                <w:color w:val="000000"/>
                <w:kern w:val="0"/>
                <w:lang w:eastAsia="fr-FR" w:bidi="ar-SA"/>
              </w:rPr>
              <w:t>Sujet</w:t>
            </w:r>
          </w:p>
        </w:tc>
        <w:tc>
          <w:tcPr>
            <w:tcW w:w="7790" w:type="dxa"/>
          </w:tcPr>
          <w:p w14:paraId="1C919ECB" w14:textId="77777777" w:rsidR="00A8647A" w:rsidRPr="00867CAD" w:rsidRDefault="00974E8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>
              <w:rPr>
                <w:rFonts w:eastAsia="Times New Roman" w:cs="Arial"/>
                <w:color w:val="000000"/>
                <w:kern w:val="0"/>
                <w:lang w:eastAsia="fr-FR" w:bidi="ar-SA"/>
              </w:rPr>
              <w:t xml:space="preserve">DEX </w:t>
            </w:r>
          </w:p>
        </w:tc>
      </w:tr>
      <w:tr w:rsidR="00A8647A" w:rsidRPr="00EC3B4C" w14:paraId="22F97541" w14:textId="77777777" w:rsidTr="00A8647A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4853429" w14:textId="77777777" w:rsidR="00A8647A" w:rsidRPr="00867CAD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 w:rsidRPr="00867CAD">
              <w:rPr>
                <w:rFonts w:eastAsia="Times New Roman" w:cs="Arial"/>
                <w:color w:val="000000"/>
                <w:kern w:val="0"/>
                <w:lang w:eastAsia="fr-FR" w:bidi="ar-SA"/>
              </w:rPr>
              <w:t>Emetteur</w:t>
            </w:r>
          </w:p>
        </w:tc>
        <w:tc>
          <w:tcPr>
            <w:tcW w:w="7790" w:type="dxa"/>
          </w:tcPr>
          <w:p w14:paraId="752EE44E" w14:textId="77777777" w:rsidR="00A8647A" w:rsidRPr="00867CAD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 w:rsidRPr="00867CAD">
              <w:rPr>
                <w:rFonts w:eastAsia="Times New Roman" w:cs="Arial"/>
                <w:color w:val="000000"/>
                <w:kern w:val="0"/>
                <w:lang w:eastAsia="fr-FR" w:bidi="ar-SA"/>
              </w:rPr>
              <w:t xml:space="preserve">DSI </w:t>
            </w:r>
            <w:r>
              <w:rPr>
                <w:rFonts w:eastAsia="Times New Roman" w:cs="Arial"/>
                <w:color w:val="000000"/>
                <w:kern w:val="0"/>
                <w:lang w:eastAsia="fr-FR" w:bidi="ar-SA"/>
              </w:rPr>
              <w:t>Service Infrastructure</w:t>
            </w:r>
          </w:p>
        </w:tc>
      </w:tr>
      <w:tr w:rsidR="00A8647A" w:rsidRPr="00EC3B4C" w14:paraId="77CD22D2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7140E43" w14:textId="77777777" w:rsidR="00A8647A" w:rsidRPr="00867CAD" w:rsidRDefault="00A8647A" w:rsidP="00A8647A">
            <w:pPr>
              <w:rPr>
                <w:rFonts w:cs="Arial"/>
              </w:rPr>
            </w:pPr>
          </w:p>
        </w:tc>
        <w:tc>
          <w:tcPr>
            <w:tcW w:w="7790" w:type="dxa"/>
          </w:tcPr>
          <w:p w14:paraId="3773FD67" w14:textId="77777777" w:rsidR="00A8647A" w:rsidRPr="00867CAD" w:rsidRDefault="00A8647A" w:rsidP="00A86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A8647A" w14:paraId="59703D1E" w14:textId="77777777" w:rsidTr="00A86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3BDBA4B" w14:textId="77777777" w:rsidR="00A8647A" w:rsidRPr="00867CAD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 w:rsidRPr="00867CAD">
              <w:rPr>
                <w:rFonts w:eastAsia="Times New Roman" w:cs="Arial"/>
                <w:color w:val="000000"/>
                <w:kern w:val="0"/>
                <w:lang w:eastAsia="fr-FR" w:bidi="ar-SA"/>
              </w:rPr>
              <w:t>Type</w:t>
            </w:r>
          </w:p>
        </w:tc>
        <w:tc>
          <w:tcPr>
            <w:tcW w:w="7790" w:type="dxa"/>
          </w:tcPr>
          <w:p w14:paraId="70A08737" w14:textId="77777777" w:rsidR="00A8647A" w:rsidRPr="00867CAD" w:rsidRDefault="008B454C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sdt>
              <w:sdtPr>
                <w:rPr>
                  <w:rFonts w:eastAsia="Times New Roman" w:cs="Arial"/>
                  <w:color w:val="000000"/>
                  <w:lang w:eastAsia="en-US"/>
                </w:rPr>
                <w:alias w:val="Type de document"/>
                <w:tag w:val="Type de document"/>
                <w:id w:val="2054654931"/>
                <w:placeholder>
                  <w:docPart w:val="4221DE66283146E1A221DED48134E239"/>
                </w:placeholder>
                <w:showingPlcHdr/>
                <w:comboBox>
                  <w:listItem w:value="Choisissez un élément."/>
                  <w:listItem w:displayText="Dossier d'architecture technique - DAT" w:value="Dossier d'architecture technique - DAT"/>
                  <w:listItem w:displayText="Dossier d'exploitation - DEX" w:value="Dossier d'exploitation - DEX"/>
                  <w:listItem w:displayText="Compte-rendu - CR" w:value="Compte-rendu - CR"/>
                  <w:listItem w:displayText="Présentation - PRE" w:value="Présentation - PRE"/>
                  <w:listItem w:displayText="Retour d'expérience - RETEX" w:value="Retour d'expérience - RETEX"/>
                  <w:listItem w:displayText="Document de consigne d'exploitation - DCE" w:value="Document de consigne d'exploitation - DCE"/>
                  <w:listItem w:displayText="Guide - GUI" w:value="Guide - GUI"/>
                  <w:listItem w:displayText="Procédure - PRD" w:value="Procédure - PRD"/>
                  <w:listItem w:displayText="Planning - PLA" w:value="Planning - PLA"/>
                  <w:listItem w:displayText="Sécurité - SEC" w:value="Sécurité - SEC"/>
                </w:comboBox>
              </w:sdtPr>
              <w:sdtEndPr/>
              <w:sdtContent>
                <w:r w:rsidR="00A8647A" w:rsidRPr="00AE4C1D">
                  <w:rPr>
                    <w:rStyle w:val="Textedelespacerserv"/>
                  </w:rPr>
                  <w:t>Choisissez un élément.</w:t>
                </w:r>
              </w:sdtContent>
            </w:sdt>
          </w:p>
        </w:tc>
      </w:tr>
      <w:tr w:rsidR="00A8647A" w:rsidRPr="00EC3B4C" w14:paraId="1DD6C4A8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1E596B8" w14:textId="77777777" w:rsidR="00A8647A" w:rsidRPr="00867CAD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 w:rsidRPr="00867CAD">
              <w:rPr>
                <w:rFonts w:eastAsia="Times New Roman" w:cs="Arial"/>
                <w:color w:val="000000"/>
                <w:kern w:val="0"/>
                <w:lang w:eastAsia="fr-FR" w:bidi="ar-SA"/>
              </w:rPr>
              <w:t>Diffusion</w:t>
            </w:r>
          </w:p>
        </w:tc>
        <w:tc>
          <w:tcPr>
            <w:tcW w:w="7790" w:type="dxa"/>
          </w:tcPr>
          <w:p w14:paraId="1FD3DD1F" w14:textId="77777777" w:rsidR="00A8647A" w:rsidRPr="00867CAD" w:rsidRDefault="008B454C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>
              <w:rPr>
                <w:rFonts w:eastAsia="Times New Roman" w:cs="Arial"/>
                <w:color w:val="000000"/>
                <w:lang w:eastAsia="en-US"/>
              </w:rPr>
              <w:pict w14:anchorId="76F61BF8">
                <v:shape id="_x0000_i1027" type="#_x0000_t75" style="width:18pt;height:15.6pt">
                  <v:imagedata r:id="rId12" o:title=""/>
                </v:shape>
              </w:pict>
            </w:r>
            <w:r w:rsidR="00A8647A" w:rsidRPr="00867CAD">
              <w:rPr>
                <w:rFonts w:eastAsia="Times New Roman" w:cs="Arial"/>
                <w:color w:val="000000"/>
                <w:kern w:val="0"/>
                <w:lang w:eastAsia="fr-FR" w:bidi="ar-SA"/>
              </w:rPr>
              <w:t xml:space="preserve">Confidentiel </w:t>
            </w:r>
            <w:r>
              <w:rPr>
                <w:rFonts w:eastAsia="Times New Roman" w:cs="Arial"/>
                <w:color w:val="000000"/>
                <w:lang w:eastAsia="en-US"/>
              </w:rPr>
              <w:pict w14:anchorId="5A9BF09A">
                <v:shape id="_x0000_i1028" type="#_x0000_t75" style="width:18pt;height:15.6pt">
                  <v:imagedata r:id="rId13" o:title=""/>
                </v:shape>
              </w:pict>
            </w:r>
            <w:r w:rsidR="00A8647A" w:rsidRPr="00867CAD">
              <w:rPr>
                <w:rFonts w:eastAsia="Times New Roman" w:cs="Arial"/>
                <w:color w:val="000000"/>
                <w:kern w:val="0"/>
                <w:lang w:eastAsia="fr-FR" w:bidi="ar-SA"/>
              </w:rPr>
              <w:t xml:space="preserve">Interne </w:t>
            </w:r>
            <w:r>
              <w:rPr>
                <w:rFonts w:eastAsia="Times New Roman" w:cs="Arial"/>
                <w:color w:val="000000"/>
                <w:lang w:eastAsia="en-US"/>
              </w:rPr>
              <w:pict w14:anchorId="2B6A395C">
                <v:shape id="_x0000_i1029" type="#_x0000_t75" style="width:18pt;height:15.6pt">
                  <v:imagedata r:id="rId12" o:title=""/>
                </v:shape>
              </w:pict>
            </w:r>
            <w:r w:rsidR="00A8647A" w:rsidRPr="00867CAD">
              <w:rPr>
                <w:rFonts w:eastAsia="Times New Roman" w:cs="Arial"/>
                <w:color w:val="000000"/>
                <w:kern w:val="0"/>
                <w:lang w:eastAsia="fr-FR" w:bidi="ar-SA"/>
              </w:rPr>
              <w:t>Libre</w:t>
            </w:r>
          </w:p>
        </w:tc>
      </w:tr>
      <w:tr w:rsidR="00A8647A" w:rsidRPr="00EC3B4C" w14:paraId="456B0AC8" w14:textId="77777777" w:rsidTr="00A8647A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3432511" w14:textId="77777777" w:rsidR="00A8647A" w:rsidRPr="00867CAD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 w:rsidRPr="00867CAD">
              <w:rPr>
                <w:rFonts w:eastAsia="Times New Roman" w:cs="Arial"/>
                <w:color w:val="000000"/>
                <w:kern w:val="0"/>
                <w:lang w:eastAsia="fr-FR" w:bidi="ar-SA"/>
              </w:rPr>
              <w:t>Fichier</w:t>
            </w:r>
          </w:p>
        </w:tc>
        <w:tc>
          <w:tcPr>
            <w:tcW w:w="7790" w:type="dxa"/>
          </w:tcPr>
          <w:p w14:paraId="51F1D451" w14:textId="2E2EFDAD" w:rsidR="00A8647A" w:rsidRPr="00867CAD" w:rsidRDefault="00974E8A" w:rsidP="00093DC0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>
              <w:rPr>
                <w:rFonts w:eastAsia="Times New Roman" w:cs="Arial"/>
                <w:color w:val="000000"/>
                <w:kern w:val="0"/>
                <w:lang w:eastAsia="fr-FR" w:bidi="ar-SA"/>
              </w:rPr>
              <w:t>OFB</w:t>
            </w:r>
            <w:r w:rsidR="00093DC0">
              <w:rPr>
                <w:rFonts w:eastAsia="Times New Roman" w:cs="Arial"/>
                <w:color w:val="000000"/>
                <w:kern w:val="0"/>
                <w:lang w:eastAsia="fr-FR" w:bidi="ar-SA"/>
              </w:rPr>
              <w:t>-DSI-INFRA-DEX-2025</w:t>
            </w:r>
            <w:r w:rsidR="00A8647A" w:rsidRPr="00D27648">
              <w:rPr>
                <w:rFonts w:eastAsia="Times New Roman" w:cs="Arial"/>
                <w:color w:val="000000"/>
                <w:kern w:val="0"/>
                <w:lang w:eastAsia="fr-FR" w:bidi="ar-SA"/>
              </w:rPr>
              <w:t>_</w:t>
            </w:r>
            <w:r>
              <w:rPr>
                <w:rFonts w:eastAsia="Times New Roman" w:cs="Arial"/>
                <w:color w:val="000000"/>
                <w:kern w:val="0"/>
                <w:lang w:eastAsia="fr-FR" w:bidi="ar-SA"/>
              </w:rPr>
              <w:t>Template_</w:t>
            </w:r>
            <w:r w:rsidR="00A8647A" w:rsidRPr="00D27648">
              <w:rPr>
                <w:rFonts w:eastAsia="Times New Roman" w:cs="Arial"/>
                <w:color w:val="000000"/>
                <w:kern w:val="0"/>
                <w:lang w:eastAsia="fr-FR" w:bidi="ar-SA"/>
              </w:rPr>
              <w:t>V</w:t>
            </w:r>
            <w:r>
              <w:rPr>
                <w:rFonts w:eastAsia="Times New Roman" w:cs="Arial"/>
                <w:color w:val="000000"/>
                <w:kern w:val="0"/>
                <w:lang w:eastAsia="fr-FR" w:bidi="ar-SA"/>
              </w:rPr>
              <w:t>1</w:t>
            </w:r>
            <w:r w:rsidR="00A8647A">
              <w:rPr>
                <w:rFonts w:eastAsia="Times New Roman" w:cs="Arial"/>
                <w:color w:val="000000"/>
                <w:kern w:val="0"/>
                <w:lang w:eastAsia="fr-FR" w:bidi="ar-SA"/>
              </w:rPr>
              <w:t>.docx</w:t>
            </w:r>
          </w:p>
        </w:tc>
      </w:tr>
      <w:tr w:rsidR="00A8647A" w:rsidRPr="00EC3B4C" w14:paraId="28292BAE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6896EF4" w14:textId="77777777" w:rsidR="00A8647A" w:rsidRPr="00867CAD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7790" w:type="dxa"/>
          </w:tcPr>
          <w:p w14:paraId="51724761" w14:textId="77777777" w:rsidR="00A8647A" w:rsidRPr="00867CAD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</w:tr>
    </w:tbl>
    <w:p w14:paraId="4E7D8B13" w14:textId="77777777" w:rsidR="00A8647A" w:rsidRDefault="00A8647A" w:rsidP="00A8647A"/>
    <w:p w14:paraId="414D4213" w14:textId="77777777" w:rsidR="00A8647A" w:rsidRDefault="00A8647A" w:rsidP="00A8647A"/>
    <w:p w14:paraId="4BECBB80" w14:textId="77777777" w:rsidR="00A8647A" w:rsidRPr="007E39D6" w:rsidRDefault="00A8647A" w:rsidP="00A8647A">
      <w:pPr>
        <w:rPr>
          <w:b/>
          <w:bCs/>
          <w:smallCaps/>
          <w:color w:val="4472C4" w:themeColor="accent1"/>
          <w:spacing w:val="5"/>
          <w:u w:val="single"/>
        </w:rPr>
      </w:pPr>
      <w:r w:rsidRPr="00EC2DD8">
        <w:rPr>
          <w:rStyle w:val="Rfrenceintense"/>
          <w:u w:val="single"/>
        </w:rPr>
        <w:t>Responsabilités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A8647A" w14:paraId="5428E579" w14:textId="77777777" w:rsidTr="00A86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3E20D38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</w:pPr>
            <w:r w:rsidRPr="00EB0CD5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Rôle</w:t>
            </w:r>
          </w:p>
        </w:tc>
        <w:tc>
          <w:tcPr>
            <w:tcW w:w="2265" w:type="dxa"/>
          </w:tcPr>
          <w:p w14:paraId="2221F084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</w:pPr>
            <w:r w:rsidRPr="00EB0CD5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Nom</w:t>
            </w:r>
          </w:p>
        </w:tc>
        <w:tc>
          <w:tcPr>
            <w:tcW w:w="2265" w:type="dxa"/>
          </w:tcPr>
          <w:p w14:paraId="0B14C342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</w:pPr>
            <w:r w:rsidRPr="00EB0CD5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Service</w:t>
            </w:r>
          </w:p>
        </w:tc>
        <w:tc>
          <w:tcPr>
            <w:tcW w:w="2266" w:type="dxa"/>
          </w:tcPr>
          <w:p w14:paraId="36938382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</w:pPr>
            <w:r w:rsidRPr="00EB0CD5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Visa et date</w:t>
            </w:r>
          </w:p>
        </w:tc>
      </w:tr>
      <w:tr w:rsidR="00A8647A" w14:paraId="3601FCFA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14:paraId="3FF8253B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 w:rsidRPr="00EB0CD5">
              <w:rPr>
                <w:rFonts w:eastAsia="Times New Roman" w:cs="Arial"/>
                <w:color w:val="000000"/>
                <w:kern w:val="0"/>
                <w:lang w:eastAsia="fr-FR" w:bidi="ar-SA"/>
              </w:rPr>
              <w:t>Rédacteur(s)</w:t>
            </w:r>
          </w:p>
        </w:tc>
        <w:tc>
          <w:tcPr>
            <w:tcW w:w="2265" w:type="dxa"/>
            <w:vAlign w:val="center"/>
          </w:tcPr>
          <w:p w14:paraId="2DB90CD8" w14:textId="77777777" w:rsidR="00A8647A" w:rsidRPr="00EB0CD5" w:rsidRDefault="00974E8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val="en-GB" w:eastAsia="fr-FR" w:bidi="ar-SA"/>
              </w:rPr>
            </w:pPr>
            <w:r>
              <w:rPr>
                <w:rFonts w:eastAsia="Times New Roman" w:cs="Arial"/>
                <w:color w:val="000000"/>
                <w:kern w:val="0"/>
                <w:lang w:val="en-GB" w:eastAsia="fr-FR" w:bidi="ar-SA"/>
              </w:rPr>
              <w:t>Arthur Guilloton</w:t>
            </w:r>
          </w:p>
        </w:tc>
        <w:tc>
          <w:tcPr>
            <w:tcW w:w="2265" w:type="dxa"/>
            <w:vAlign w:val="center"/>
          </w:tcPr>
          <w:p w14:paraId="2F2E8E17" w14:textId="77777777" w:rsidR="00A8647A" w:rsidRPr="00EB0CD5" w:rsidRDefault="00974E8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>
              <w:rPr>
                <w:rFonts w:eastAsia="Times New Roman" w:cs="Arial"/>
                <w:color w:val="000000"/>
                <w:kern w:val="0"/>
                <w:lang w:eastAsia="fr-FR" w:bidi="ar-SA"/>
              </w:rPr>
              <w:t>DSI</w:t>
            </w:r>
          </w:p>
        </w:tc>
        <w:tc>
          <w:tcPr>
            <w:tcW w:w="2266" w:type="dxa"/>
            <w:vAlign w:val="center"/>
          </w:tcPr>
          <w:p w14:paraId="280DD71B" w14:textId="77777777" w:rsidR="00A8647A" w:rsidRPr="00EB0CD5" w:rsidRDefault="00974E8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>
              <w:rPr>
                <w:rFonts w:eastAsia="Times New Roman" w:cs="Arial"/>
                <w:color w:val="000000"/>
                <w:kern w:val="0"/>
                <w:lang w:eastAsia="fr-FR" w:bidi="ar-SA"/>
              </w:rPr>
              <w:t>12/03/2024</w:t>
            </w:r>
          </w:p>
        </w:tc>
      </w:tr>
      <w:tr w:rsidR="00A8647A" w:rsidRPr="00EC3B4C" w14:paraId="10F1A846" w14:textId="77777777" w:rsidTr="00A86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14:paraId="0552D851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 w:rsidRPr="00EB0CD5">
              <w:rPr>
                <w:rFonts w:eastAsia="Times New Roman" w:cs="Arial"/>
                <w:color w:val="000000"/>
                <w:kern w:val="0"/>
                <w:lang w:eastAsia="fr-FR" w:bidi="ar-SA"/>
              </w:rPr>
              <w:t>Vérificateur(s)</w:t>
            </w:r>
          </w:p>
        </w:tc>
        <w:tc>
          <w:tcPr>
            <w:tcW w:w="2265" w:type="dxa"/>
            <w:vAlign w:val="center"/>
          </w:tcPr>
          <w:p w14:paraId="56415891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5" w:type="dxa"/>
            <w:vAlign w:val="center"/>
          </w:tcPr>
          <w:p w14:paraId="23EF94E9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6" w:type="dxa"/>
            <w:vAlign w:val="center"/>
          </w:tcPr>
          <w:p w14:paraId="39306724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</w:tr>
      <w:tr w:rsidR="00A8647A" w:rsidRPr="00EC3B4C" w14:paraId="75D4D75C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14:paraId="21D130E4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  <w:r w:rsidRPr="00EB0CD5">
              <w:rPr>
                <w:rFonts w:eastAsia="Times New Roman" w:cs="Arial"/>
                <w:color w:val="000000"/>
                <w:kern w:val="0"/>
                <w:lang w:eastAsia="fr-FR" w:bidi="ar-SA"/>
              </w:rPr>
              <w:t>Approbateur</w:t>
            </w:r>
            <w:r w:rsidRPr="00EB0CD5">
              <w:rPr>
                <w:rFonts w:eastAsia="Times New Roman" w:cs="Arial"/>
                <w:color w:val="000000"/>
                <w:kern w:val="0"/>
                <w:lang w:val="en-GB" w:eastAsia="fr-FR" w:bidi="ar-SA"/>
              </w:rPr>
              <w:t>(s)</w:t>
            </w:r>
          </w:p>
        </w:tc>
        <w:tc>
          <w:tcPr>
            <w:tcW w:w="2265" w:type="dxa"/>
            <w:vAlign w:val="center"/>
          </w:tcPr>
          <w:p w14:paraId="714D5BCA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5" w:type="dxa"/>
            <w:vAlign w:val="center"/>
          </w:tcPr>
          <w:p w14:paraId="3FC740BB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6" w:type="dxa"/>
            <w:vAlign w:val="center"/>
          </w:tcPr>
          <w:p w14:paraId="5A0B1295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</w:tr>
      <w:tr w:rsidR="00A8647A" w:rsidRPr="00EC3B4C" w14:paraId="315AE3C3" w14:textId="77777777" w:rsidTr="00A86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14:paraId="0156E095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5" w:type="dxa"/>
            <w:vAlign w:val="center"/>
          </w:tcPr>
          <w:p w14:paraId="7CF266DA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5" w:type="dxa"/>
            <w:vAlign w:val="center"/>
          </w:tcPr>
          <w:p w14:paraId="7A60B846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6" w:type="dxa"/>
            <w:vAlign w:val="center"/>
          </w:tcPr>
          <w:p w14:paraId="6B8A3D34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</w:tr>
      <w:tr w:rsidR="00A8647A" w:rsidRPr="00EC3B4C" w14:paraId="39AD6CFD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14:paraId="06E06AAA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5" w:type="dxa"/>
            <w:vAlign w:val="center"/>
          </w:tcPr>
          <w:p w14:paraId="6A689F6C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5" w:type="dxa"/>
            <w:vAlign w:val="center"/>
          </w:tcPr>
          <w:p w14:paraId="4AB8DDC2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6" w:type="dxa"/>
            <w:vAlign w:val="center"/>
          </w:tcPr>
          <w:p w14:paraId="3120280E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</w:tr>
      <w:tr w:rsidR="00A8647A" w:rsidRPr="00EC3B4C" w14:paraId="490BF18F" w14:textId="77777777" w:rsidTr="00A86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14:paraId="4D3AFFD3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5" w:type="dxa"/>
            <w:vAlign w:val="center"/>
          </w:tcPr>
          <w:p w14:paraId="6B751A4A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5" w:type="dxa"/>
            <w:vAlign w:val="center"/>
          </w:tcPr>
          <w:p w14:paraId="067E8485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6" w:type="dxa"/>
            <w:vAlign w:val="center"/>
          </w:tcPr>
          <w:p w14:paraId="3EAE8AB4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</w:tr>
      <w:tr w:rsidR="00A8647A" w:rsidRPr="00EC3B4C" w14:paraId="130C8237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14:paraId="6A3ED071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5" w:type="dxa"/>
            <w:vAlign w:val="center"/>
          </w:tcPr>
          <w:p w14:paraId="06CF628F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5" w:type="dxa"/>
            <w:vAlign w:val="center"/>
          </w:tcPr>
          <w:p w14:paraId="5D04C3D1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6" w:type="dxa"/>
            <w:vAlign w:val="center"/>
          </w:tcPr>
          <w:p w14:paraId="1AD907CA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</w:tr>
      <w:tr w:rsidR="00A8647A" w14:paraId="7385D7BB" w14:textId="77777777" w:rsidTr="00A86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14:paraId="61EC2370" w14:textId="77777777" w:rsidR="00A8647A" w:rsidRPr="00EB0CD5" w:rsidRDefault="00A8647A" w:rsidP="00A8647A">
            <w:pPr>
              <w:rPr>
                <w:rFonts w:cs="Arial"/>
              </w:rPr>
            </w:pPr>
          </w:p>
        </w:tc>
        <w:tc>
          <w:tcPr>
            <w:tcW w:w="2265" w:type="dxa"/>
            <w:vAlign w:val="center"/>
          </w:tcPr>
          <w:p w14:paraId="3B186704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5" w:type="dxa"/>
            <w:vAlign w:val="center"/>
          </w:tcPr>
          <w:p w14:paraId="3234CA70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6" w:type="dxa"/>
            <w:vAlign w:val="center"/>
          </w:tcPr>
          <w:p w14:paraId="2E46F731" w14:textId="77777777" w:rsidR="00A8647A" w:rsidRPr="00EB0CD5" w:rsidRDefault="00A8647A" w:rsidP="00A864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A8647A" w14:paraId="2FBB27E7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14:paraId="70B22554" w14:textId="77777777" w:rsidR="00A8647A" w:rsidRPr="00EB0CD5" w:rsidRDefault="00A8647A" w:rsidP="00A8647A">
            <w:pPr>
              <w:rPr>
                <w:rFonts w:cs="Arial"/>
              </w:rPr>
            </w:pPr>
          </w:p>
        </w:tc>
        <w:tc>
          <w:tcPr>
            <w:tcW w:w="2265" w:type="dxa"/>
            <w:vAlign w:val="center"/>
          </w:tcPr>
          <w:p w14:paraId="7D4F0637" w14:textId="77777777" w:rsidR="00A8647A" w:rsidRPr="00EB0CD5" w:rsidRDefault="00A8647A" w:rsidP="00A86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265" w:type="dxa"/>
            <w:vAlign w:val="center"/>
          </w:tcPr>
          <w:p w14:paraId="5BAE722D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6" w:type="dxa"/>
            <w:vAlign w:val="center"/>
          </w:tcPr>
          <w:p w14:paraId="4E5F0E79" w14:textId="77777777" w:rsidR="00A8647A" w:rsidRPr="00EB0CD5" w:rsidRDefault="00A8647A" w:rsidP="00A86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A8647A" w14:paraId="411C586A" w14:textId="77777777" w:rsidTr="00A86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14:paraId="39F68AA1" w14:textId="77777777" w:rsidR="00A8647A" w:rsidRPr="00EB0CD5" w:rsidRDefault="00A8647A" w:rsidP="00A8647A">
            <w:pPr>
              <w:rPr>
                <w:rFonts w:cs="Arial"/>
              </w:rPr>
            </w:pPr>
          </w:p>
        </w:tc>
        <w:tc>
          <w:tcPr>
            <w:tcW w:w="2265" w:type="dxa"/>
            <w:vAlign w:val="center"/>
          </w:tcPr>
          <w:p w14:paraId="423127CB" w14:textId="77777777" w:rsidR="00A8647A" w:rsidRPr="00EB0CD5" w:rsidRDefault="00A8647A" w:rsidP="00A864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265" w:type="dxa"/>
            <w:vAlign w:val="center"/>
          </w:tcPr>
          <w:p w14:paraId="72D06066" w14:textId="77777777" w:rsidR="00A8647A" w:rsidRPr="00EB0CD5" w:rsidRDefault="00A8647A" w:rsidP="00A864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266" w:type="dxa"/>
            <w:vAlign w:val="center"/>
          </w:tcPr>
          <w:p w14:paraId="3F0F1819" w14:textId="77777777" w:rsidR="00A8647A" w:rsidRPr="00EB0CD5" w:rsidRDefault="00A8647A" w:rsidP="00A864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A8647A" w14:paraId="12A39BE6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vAlign w:val="center"/>
          </w:tcPr>
          <w:p w14:paraId="7778B278" w14:textId="77777777" w:rsidR="00A8647A" w:rsidRPr="00EB0CD5" w:rsidRDefault="00A8647A" w:rsidP="00A8647A">
            <w:pPr>
              <w:rPr>
                <w:rFonts w:cs="Arial"/>
              </w:rPr>
            </w:pPr>
          </w:p>
        </w:tc>
        <w:tc>
          <w:tcPr>
            <w:tcW w:w="2265" w:type="dxa"/>
            <w:vAlign w:val="center"/>
          </w:tcPr>
          <w:p w14:paraId="6C63AF3C" w14:textId="77777777" w:rsidR="00A8647A" w:rsidRPr="00EB0CD5" w:rsidRDefault="00A8647A" w:rsidP="00A86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265" w:type="dxa"/>
            <w:vAlign w:val="center"/>
          </w:tcPr>
          <w:p w14:paraId="47468490" w14:textId="77777777" w:rsidR="00A8647A" w:rsidRPr="00EB0CD5" w:rsidRDefault="00A8647A" w:rsidP="00A86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266" w:type="dxa"/>
            <w:vAlign w:val="center"/>
          </w:tcPr>
          <w:p w14:paraId="77585436" w14:textId="77777777" w:rsidR="00A8647A" w:rsidRPr="00EB0CD5" w:rsidRDefault="00A8647A" w:rsidP="00A86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29A078D5" w14:textId="77777777" w:rsidR="00A8647A" w:rsidRDefault="00A8647A" w:rsidP="00A8647A"/>
    <w:p w14:paraId="0C4858A7" w14:textId="77777777" w:rsidR="00A8647A" w:rsidRDefault="00A8647A" w:rsidP="00A8647A"/>
    <w:p w14:paraId="4E7DA6E7" w14:textId="77777777" w:rsidR="00A8647A" w:rsidRPr="007E39D6" w:rsidRDefault="00A8647A" w:rsidP="00A8647A">
      <w:pPr>
        <w:rPr>
          <w:b/>
          <w:bCs/>
          <w:smallCaps/>
          <w:color w:val="4472C4" w:themeColor="accent1"/>
          <w:spacing w:val="5"/>
          <w:u w:val="single"/>
        </w:rPr>
      </w:pPr>
      <w:r w:rsidRPr="00EC2DD8">
        <w:rPr>
          <w:rStyle w:val="Rfrenceintense"/>
          <w:u w:val="single"/>
        </w:rPr>
        <w:t>Diffusion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1277"/>
        <w:gridCol w:w="3254"/>
      </w:tblGrid>
      <w:tr w:rsidR="00A8647A" w14:paraId="64C7D94A" w14:textId="77777777" w:rsidTr="00A86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578DA83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</w:pPr>
            <w:r w:rsidRPr="00EB0CD5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Société</w:t>
            </w:r>
          </w:p>
        </w:tc>
        <w:tc>
          <w:tcPr>
            <w:tcW w:w="2265" w:type="dxa"/>
          </w:tcPr>
          <w:p w14:paraId="4863B153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</w:pPr>
            <w:r w:rsidRPr="00EB0CD5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Nom</w:t>
            </w:r>
          </w:p>
        </w:tc>
        <w:tc>
          <w:tcPr>
            <w:tcW w:w="1277" w:type="dxa"/>
          </w:tcPr>
          <w:p w14:paraId="33969FE9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</w:pPr>
            <w:r w:rsidRPr="00EB0CD5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Service</w:t>
            </w:r>
          </w:p>
        </w:tc>
        <w:tc>
          <w:tcPr>
            <w:tcW w:w="3254" w:type="dxa"/>
          </w:tcPr>
          <w:p w14:paraId="3481708E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</w:pPr>
            <w:r w:rsidRPr="00EB0CD5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Action</w:t>
            </w:r>
          </w:p>
        </w:tc>
      </w:tr>
      <w:tr w:rsidR="00A8647A" w:rsidRPr="00EC3B4C" w14:paraId="1F2C5418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1E7E6B0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val="en-GB" w:eastAsia="fr-FR" w:bidi="ar-SA"/>
              </w:rPr>
            </w:pPr>
          </w:p>
        </w:tc>
        <w:tc>
          <w:tcPr>
            <w:tcW w:w="2265" w:type="dxa"/>
          </w:tcPr>
          <w:p w14:paraId="1889E2FA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val="en-GB" w:eastAsia="fr-FR" w:bidi="ar-SA"/>
              </w:rPr>
            </w:pPr>
          </w:p>
        </w:tc>
        <w:tc>
          <w:tcPr>
            <w:tcW w:w="1277" w:type="dxa"/>
          </w:tcPr>
          <w:p w14:paraId="7CD56004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3254" w:type="dxa"/>
          </w:tcPr>
          <w:p w14:paraId="20D1796F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</w:tr>
      <w:tr w:rsidR="00A8647A" w:rsidRPr="00EC3B4C" w14:paraId="399CA17C" w14:textId="77777777" w:rsidTr="00A86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2A2DC1D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val="en-GB" w:eastAsia="fr-FR" w:bidi="ar-SA"/>
              </w:rPr>
            </w:pPr>
          </w:p>
        </w:tc>
        <w:tc>
          <w:tcPr>
            <w:tcW w:w="2265" w:type="dxa"/>
          </w:tcPr>
          <w:p w14:paraId="3CE2EB46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1277" w:type="dxa"/>
          </w:tcPr>
          <w:p w14:paraId="6868B2BF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3254" w:type="dxa"/>
          </w:tcPr>
          <w:p w14:paraId="139E43D3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</w:tr>
      <w:tr w:rsidR="00A8647A" w:rsidRPr="00EC3B4C" w14:paraId="3C481C2D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8EBF5DA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val="en-GB" w:eastAsia="fr-FR" w:bidi="ar-SA"/>
              </w:rPr>
            </w:pPr>
          </w:p>
        </w:tc>
        <w:tc>
          <w:tcPr>
            <w:tcW w:w="2265" w:type="dxa"/>
          </w:tcPr>
          <w:p w14:paraId="1F4383F0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1277" w:type="dxa"/>
          </w:tcPr>
          <w:p w14:paraId="7C295C8F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3254" w:type="dxa"/>
          </w:tcPr>
          <w:p w14:paraId="59D0DA00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</w:tr>
      <w:tr w:rsidR="00A8647A" w:rsidRPr="00EC3B4C" w14:paraId="5EF7C8BA" w14:textId="77777777" w:rsidTr="00A86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56DAC96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val="en-GB" w:eastAsia="fr-FR" w:bidi="ar-SA"/>
              </w:rPr>
            </w:pPr>
          </w:p>
        </w:tc>
        <w:tc>
          <w:tcPr>
            <w:tcW w:w="2265" w:type="dxa"/>
          </w:tcPr>
          <w:p w14:paraId="4B82BFD9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1277" w:type="dxa"/>
          </w:tcPr>
          <w:p w14:paraId="7206BB00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3254" w:type="dxa"/>
          </w:tcPr>
          <w:p w14:paraId="0740E0AC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</w:tr>
    </w:tbl>
    <w:p w14:paraId="62DC61C8" w14:textId="77777777" w:rsidR="00A8647A" w:rsidRDefault="00A8647A" w:rsidP="00A8647A"/>
    <w:p w14:paraId="3BA02A2C" w14:textId="77777777" w:rsidR="00A8647A" w:rsidRDefault="00A8647A" w:rsidP="00A8647A"/>
    <w:p w14:paraId="0A7E9EC6" w14:textId="77777777" w:rsidR="00A8647A" w:rsidRPr="007E39D6" w:rsidRDefault="00A8647A" w:rsidP="00A8647A">
      <w:pPr>
        <w:rPr>
          <w:b/>
          <w:bCs/>
          <w:smallCaps/>
          <w:color w:val="4472C4" w:themeColor="accent1"/>
          <w:spacing w:val="5"/>
          <w:u w:val="single"/>
        </w:rPr>
      </w:pPr>
      <w:r w:rsidRPr="00EC2DD8">
        <w:rPr>
          <w:rStyle w:val="Rfrenceintense"/>
          <w:u w:val="single"/>
        </w:rPr>
        <w:t>Version et révisions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265"/>
        <w:gridCol w:w="1416"/>
        <w:gridCol w:w="3114"/>
        <w:gridCol w:w="2266"/>
      </w:tblGrid>
      <w:tr w:rsidR="00A8647A" w14:paraId="74E1F2A2" w14:textId="77777777" w:rsidTr="00A86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69DBBAA" w14:textId="77777777" w:rsidR="00A8647A" w:rsidRPr="006E297E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</w:pPr>
            <w:r w:rsidRPr="006E297E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Version/Révision</w:t>
            </w:r>
          </w:p>
        </w:tc>
        <w:tc>
          <w:tcPr>
            <w:tcW w:w="1416" w:type="dxa"/>
          </w:tcPr>
          <w:p w14:paraId="5C354944" w14:textId="77777777" w:rsidR="00A8647A" w:rsidRPr="006E297E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</w:pPr>
            <w:r w:rsidRPr="006E297E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Date</w:t>
            </w:r>
          </w:p>
        </w:tc>
        <w:tc>
          <w:tcPr>
            <w:tcW w:w="3114" w:type="dxa"/>
          </w:tcPr>
          <w:p w14:paraId="03488DBF" w14:textId="77777777" w:rsidR="00A8647A" w:rsidRPr="006E297E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</w:pPr>
            <w:r w:rsidRPr="006E297E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Objet</w:t>
            </w:r>
          </w:p>
        </w:tc>
        <w:tc>
          <w:tcPr>
            <w:tcW w:w="2266" w:type="dxa"/>
          </w:tcPr>
          <w:p w14:paraId="11729C46" w14:textId="77777777" w:rsidR="00A8647A" w:rsidRPr="006E297E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</w:pPr>
            <w:r w:rsidRPr="006E297E">
              <w:rPr>
                <w:rFonts w:eastAsia="Times New Roman" w:cs="Arial"/>
                <w:color w:val="EAF6FE" w:themeColor="background1" w:themeTint="33"/>
                <w:kern w:val="0"/>
                <w:lang w:eastAsia="fr-FR" w:bidi="ar-SA"/>
              </w:rPr>
              <w:t>Auteur</w:t>
            </w:r>
          </w:p>
        </w:tc>
      </w:tr>
      <w:tr w:rsidR="00A8647A" w:rsidRPr="006E297E" w14:paraId="78663923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B263374" w14:textId="77777777" w:rsidR="00A8647A" w:rsidRPr="006E297E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1416" w:type="dxa"/>
          </w:tcPr>
          <w:p w14:paraId="2390B3B2" w14:textId="77777777" w:rsidR="00A8647A" w:rsidRPr="00EB0CD5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3114" w:type="dxa"/>
          </w:tcPr>
          <w:p w14:paraId="014A833E" w14:textId="77777777" w:rsidR="00A8647A" w:rsidRPr="006E297E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6" w:type="dxa"/>
          </w:tcPr>
          <w:p w14:paraId="22999141" w14:textId="77777777" w:rsidR="00A8647A" w:rsidRPr="006E297E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val="en-GB" w:eastAsia="fr-FR" w:bidi="ar-SA"/>
              </w:rPr>
            </w:pPr>
          </w:p>
        </w:tc>
      </w:tr>
      <w:tr w:rsidR="00A8647A" w:rsidRPr="006E297E" w14:paraId="7338A8F7" w14:textId="77777777" w:rsidTr="00A86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4AAE6D9" w14:textId="77777777" w:rsidR="00A8647A" w:rsidRPr="006E297E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1416" w:type="dxa"/>
          </w:tcPr>
          <w:p w14:paraId="2B66B6B9" w14:textId="77777777" w:rsidR="00A8647A" w:rsidRPr="006E297E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3114" w:type="dxa"/>
          </w:tcPr>
          <w:p w14:paraId="1E7CB146" w14:textId="77777777" w:rsidR="00A8647A" w:rsidRPr="006E297E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eastAsia="fr-FR" w:bidi="ar-SA"/>
              </w:rPr>
            </w:pPr>
          </w:p>
        </w:tc>
        <w:tc>
          <w:tcPr>
            <w:tcW w:w="2266" w:type="dxa"/>
          </w:tcPr>
          <w:p w14:paraId="30A98AA5" w14:textId="77777777" w:rsidR="00A8647A" w:rsidRPr="006E297E" w:rsidRDefault="00A8647A" w:rsidP="00A8647A">
            <w:pPr>
              <w:spacing w:before="100" w:beforeAutospacing="1" w:after="100" w:afterAutospacing="1" w:line="238" w:lineRule="atLeast"/>
              <w:ind w:hanging="1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lang w:val="en-GB" w:eastAsia="fr-FR" w:bidi="ar-SA"/>
              </w:rPr>
            </w:pPr>
          </w:p>
        </w:tc>
      </w:tr>
      <w:tr w:rsidR="00A8647A" w14:paraId="2B48BE5D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FB70171" w14:textId="77777777" w:rsidR="00A8647A" w:rsidRPr="00EB0CD5" w:rsidRDefault="00A8647A" w:rsidP="00A8647A">
            <w:pPr>
              <w:rPr>
                <w:rFonts w:cs="Arial"/>
              </w:rPr>
            </w:pPr>
          </w:p>
        </w:tc>
        <w:tc>
          <w:tcPr>
            <w:tcW w:w="1416" w:type="dxa"/>
          </w:tcPr>
          <w:p w14:paraId="0ABF33AE" w14:textId="77777777" w:rsidR="00A8647A" w:rsidRPr="00EB0CD5" w:rsidRDefault="00A8647A" w:rsidP="00A86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114" w:type="dxa"/>
          </w:tcPr>
          <w:p w14:paraId="642E55B4" w14:textId="77777777" w:rsidR="00A8647A" w:rsidRPr="00EB0CD5" w:rsidRDefault="00A8647A" w:rsidP="00A86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266" w:type="dxa"/>
          </w:tcPr>
          <w:p w14:paraId="609ABCC5" w14:textId="77777777" w:rsidR="00A8647A" w:rsidRPr="00EB0CD5" w:rsidRDefault="00A8647A" w:rsidP="00A86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A8647A" w14:paraId="4343239E" w14:textId="77777777" w:rsidTr="00A86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0BBC5BC" w14:textId="77777777" w:rsidR="00A8647A" w:rsidRPr="00EB0CD5" w:rsidRDefault="00A8647A" w:rsidP="00A8647A">
            <w:pPr>
              <w:rPr>
                <w:rFonts w:cs="Arial"/>
              </w:rPr>
            </w:pPr>
          </w:p>
        </w:tc>
        <w:tc>
          <w:tcPr>
            <w:tcW w:w="1416" w:type="dxa"/>
          </w:tcPr>
          <w:p w14:paraId="5E9D8FDE" w14:textId="77777777" w:rsidR="00A8647A" w:rsidRPr="00EB0CD5" w:rsidRDefault="00A8647A" w:rsidP="00A864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114" w:type="dxa"/>
          </w:tcPr>
          <w:p w14:paraId="5DA517EE" w14:textId="77777777" w:rsidR="00A8647A" w:rsidRPr="00EB0CD5" w:rsidRDefault="00A8647A" w:rsidP="00A864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266" w:type="dxa"/>
          </w:tcPr>
          <w:p w14:paraId="2193EEF6" w14:textId="77777777" w:rsidR="00A8647A" w:rsidRPr="00EB0CD5" w:rsidRDefault="00A8647A" w:rsidP="00A864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A8647A" w14:paraId="7716BF57" w14:textId="77777777" w:rsidTr="00A86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1BA2C7C" w14:textId="77777777" w:rsidR="00A8647A" w:rsidRPr="00EB0CD5" w:rsidRDefault="00A8647A" w:rsidP="00A8647A">
            <w:pPr>
              <w:rPr>
                <w:rFonts w:cs="Arial"/>
              </w:rPr>
            </w:pPr>
          </w:p>
        </w:tc>
        <w:tc>
          <w:tcPr>
            <w:tcW w:w="1416" w:type="dxa"/>
          </w:tcPr>
          <w:p w14:paraId="5E493A7B" w14:textId="77777777" w:rsidR="00A8647A" w:rsidRPr="00EB0CD5" w:rsidRDefault="00A8647A" w:rsidP="00A86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114" w:type="dxa"/>
          </w:tcPr>
          <w:p w14:paraId="3A556BAF" w14:textId="77777777" w:rsidR="00A8647A" w:rsidRPr="00EB0CD5" w:rsidRDefault="00A8647A" w:rsidP="00A86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266" w:type="dxa"/>
          </w:tcPr>
          <w:p w14:paraId="7A10F1BC" w14:textId="77777777" w:rsidR="00A8647A" w:rsidRPr="00EB0CD5" w:rsidRDefault="00A8647A" w:rsidP="00A864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3EB76B29" w14:textId="77777777" w:rsidR="000C5E45" w:rsidRDefault="000C5E45" w:rsidP="00AF0BD7"/>
    <w:p w14:paraId="1D96D5CB" w14:textId="77777777" w:rsidR="000C5E45" w:rsidRDefault="000C5E45">
      <w:pPr>
        <w:widowControl/>
      </w:pPr>
      <w:r>
        <w:br w:type="page"/>
      </w:r>
    </w:p>
    <w:sdt>
      <w:sdtPr>
        <w:rPr>
          <w:rFonts w:eastAsia="SimSun"/>
          <w:b w:val="0"/>
          <w:bCs w:val="0"/>
          <w:color w:val="000080"/>
          <w:sz w:val="20"/>
          <w:szCs w:val="20"/>
        </w:rPr>
        <w:id w:val="-834524842"/>
        <w:docPartObj>
          <w:docPartGallery w:val="Table of Contents"/>
          <w:docPartUnique/>
        </w:docPartObj>
      </w:sdtPr>
      <w:sdtEndPr>
        <w:rPr>
          <w:color w:val="000000"/>
        </w:rPr>
      </w:sdtEndPr>
      <w:sdtContent>
        <w:p w14:paraId="3E9494AD" w14:textId="77777777" w:rsidR="00F4762E" w:rsidRPr="00AF0BD7" w:rsidRDefault="00F4762E" w:rsidP="00F4762E">
          <w:pPr>
            <w:pStyle w:val="TitreTR"/>
            <w:pageBreakBefore/>
          </w:pPr>
          <w:r>
            <w:t>SOMMAIRE</w:t>
          </w:r>
        </w:p>
        <w:p w14:paraId="65189912" w14:textId="77777777" w:rsidR="009E752A" w:rsidRDefault="00F4762E">
          <w:pPr>
            <w:pStyle w:val="TM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r>
            <w:fldChar w:fldCharType="begin"/>
          </w:r>
          <w:r>
            <w:rPr>
              <w:rStyle w:val="Sautdindex"/>
            </w:rPr>
            <w:instrText>TOC \f \o "1-9" \t "Titre 10,10" \h</w:instrText>
          </w:r>
          <w:r>
            <w:rPr>
              <w:rStyle w:val="Sautdindex"/>
            </w:rPr>
            <w:fldChar w:fldCharType="separate"/>
          </w:r>
          <w:hyperlink w:anchor="_Toc180072690" w:history="1">
            <w:r w:rsidR="009E752A" w:rsidRPr="00D13AAB">
              <w:rPr>
                <w:rStyle w:val="Lienhypertexte"/>
                <w:noProof/>
              </w:rPr>
              <w:t>I. Objet du document</w:t>
            </w:r>
            <w:r w:rsidR="009E752A">
              <w:rPr>
                <w:noProof/>
              </w:rPr>
              <w:tab/>
            </w:r>
            <w:r w:rsidR="009E752A">
              <w:rPr>
                <w:noProof/>
              </w:rPr>
              <w:fldChar w:fldCharType="begin"/>
            </w:r>
            <w:r w:rsidR="009E752A">
              <w:rPr>
                <w:noProof/>
              </w:rPr>
              <w:instrText xml:space="preserve"> PAGEREF _Toc180072690 \h </w:instrText>
            </w:r>
            <w:r w:rsidR="009E752A">
              <w:rPr>
                <w:noProof/>
              </w:rPr>
            </w:r>
            <w:r w:rsidR="009E752A">
              <w:rPr>
                <w:noProof/>
              </w:rPr>
              <w:fldChar w:fldCharType="separate"/>
            </w:r>
            <w:r w:rsidR="009E752A">
              <w:rPr>
                <w:noProof/>
              </w:rPr>
              <w:t>5</w:t>
            </w:r>
            <w:r w:rsidR="009E752A">
              <w:rPr>
                <w:noProof/>
              </w:rPr>
              <w:fldChar w:fldCharType="end"/>
            </w:r>
          </w:hyperlink>
        </w:p>
        <w:p w14:paraId="7BB53AC7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691" w:history="1">
            <w:r w:rsidRPr="00D13AAB">
              <w:rPr>
                <w:rStyle w:val="Lienhypertexte"/>
                <w:noProof/>
              </w:rPr>
              <w:t>I.1 Document de référence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9CCC11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692" w:history="1">
            <w:r w:rsidRPr="00D13AAB">
              <w:rPr>
                <w:rStyle w:val="Lienhypertexte"/>
                <w:noProof/>
              </w:rPr>
              <w:t>I.2 Interlocuteurs (leanIX , onglet abonnement)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4D980C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693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I.2.1</w:t>
            </w:r>
            <w:r w:rsidRPr="00D13AAB">
              <w:rPr>
                <w:rStyle w:val="Lienhypertexte"/>
                <w:noProof/>
              </w:rPr>
              <w:t xml:space="preserve"> MOE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CEBF2E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694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I.2.2</w:t>
            </w:r>
            <w:r w:rsidRPr="00D13AAB">
              <w:rPr>
                <w:rStyle w:val="Lienhypertexte"/>
                <w:noProof/>
              </w:rPr>
              <w:t xml:space="preserve">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8911BE" w14:textId="77777777" w:rsidR="009E752A" w:rsidRDefault="009E752A">
          <w:pPr>
            <w:pStyle w:val="TM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695" w:history="1">
            <w:r w:rsidRPr="00D13AAB">
              <w:rPr>
                <w:rStyle w:val="Lienhypertexte"/>
                <w:noProof/>
              </w:rPr>
              <w:t>II. Présentation générale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7A6B30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696" w:history="1">
            <w:r w:rsidRPr="00D13AAB">
              <w:rPr>
                <w:rStyle w:val="Lienhypertexte"/>
                <w:noProof/>
              </w:rPr>
              <w:t>II.1 Présentation générale de l’application (leanIX)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6EB6A7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697" w:history="1">
            <w:r w:rsidRPr="00D13AAB">
              <w:rPr>
                <w:rStyle w:val="Lienhypertexte"/>
                <w:noProof/>
              </w:rPr>
              <w:t>II.2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61F092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698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II.2.1</w:t>
            </w:r>
            <w:r w:rsidRPr="00D13AAB">
              <w:rPr>
                <w:rStyle w:val="Lienhypertexte"/>
                <w:noProof/>
              </w:rPr>
              <w:t xml:space="preserve"> Description des utilisateurs (leanIX)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56EAF3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699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II.2.2</w:t>
            </w:r>
            <w:r w:rsidRPr="00D13AAB">
              <w:rPr>
                <w:rStyle w:val="Lienhypertexte"/>
                <w:noProof/>
              </w:rPr>
              <w:t xml:space="preserve"> Authentification (leanIX)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806B47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00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II.2.3</w:t>
            </w:r>
            <w:r w:rsidRPr="00D13AAB">
              <w:rPr>
                <w:rStyle w:val="Lienhypertexte"/>
                <w:noProof/>
              </w:rPr>
              <w:t xml:space="preserve"> Plage d’utilisation</w:t>
            </w:r>
            <w:r w:rsidRPr="00D13AAB">
              <w:rPr>
                <w:rStyle w:val="Lienhypertexte"/>
                <w:rFonts w:ascii="Calibri" w:hAnsi="Calibri" w:cs="Calibri"/>
                <w:noProof/>
              </w:rPr>
              <w:t> (</w:t>
            </w:r>
            <w:r w:rsidRPr="00D13AAB">
              <w:rPr>
                <w:rStyle w:val="Lienhypertexte"/>
                <w:noProof/>
              </w:rPr>
              <w:t>leanIX)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A07E7F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01" w:history="1">
            <w:r w:rsidRPr="00D13AAB">
              <w:rPr>
                <w:rStyle w:val="Lienhypertexte"/>
                <w:noProof/>
              </w:rPr>
              <w:t>II.3 Principales fonctionnalités de l’application (leanIX)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21CA25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02" w:history="1">
            <w:r w:rsidRPr="00D13AAB">
              <w:rPr>
                <w:rStyle w:val="Lienhypertexte"/>
                <w:noProof/>
              </w:rPr>
              <w:t>II.4 Architecture applicative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54B898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03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II.4.1</w:t>
            </w:r>
            <w:r w:rsidRPr="00D13AAB">
              <w:rPr>
                <w:rStyle w:val="Lienhypertexte"/>
                <w:noProof/>
              </w:rPr>
              <w:t xml:space="preserve"> Schéma détaillé de l’architecture applicative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3A802D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04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II.4.2</w:t>
            </w:r>
            <w:r w:rsidRPr="00D13AAB">
              <w:rPr>
                <w:rStyle w:val="Lienhypertexte"/>
                <w:noProof/>
              </w:rPr>
              <w:t xml:space="preserve"> Liste des composants applicatifs (leanX)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5419D5" w14:textId="77777777" w:rsidR="009E752A" w:rsidRDefault="009E752A">
          <w:pPr>
            <w:pStyle w:val="TM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05" w:history="1">
            <w:r w:rsidRPr="00D13AAB">
              <w:rPr>
                <w:rStyle w:val="Lienhypertexte"/>
                <w:noProof/>
              </w:rPr>
              <w:t>III. Architecture technique de recette/pré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6FF843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06" w:history="1">
            <w:r w:rsidRPr="00D13AAB">
              <w:rPr>
                <w:rStyle w:val="Lienhypertexte"/>
                <w:noProof/>
              </w:rPr>
              <w:t>III.1 Schéma d’architecture technique (LeanIX)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941429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07" w:history="1">
            <w:r w:rsidRPr="00D13AAB">
              <w:rPr>
                <w:rStyle w:val="Lienhypertexte"/>
                <w:noProof/>
              </w:rPr>
              <w:t>III.2 Spécification par Serveurs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D61900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08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III.2.1</w:t>
            </w:r>
            <w:r w:rsidRPr="00D13AAB">
              <w:rPr>
                <w:rStyle w:val="Lienhypertexte"/>
                <w:noProof/>
              </w:rPr>
              <w:t xml:space="preserve"> Serveur présentation : Nom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89E000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09" w:history="1">
            <w:r w:rsidRPr="00D13AA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Configuration matérielle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635961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10" w:history="1">
            <w:r w:rsidRPr="00D13AA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Composant applicatif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68E854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11" w:history="1">
            <w:r w:rsidRPr="00D13AAB">
              <w:rPr>
                <w:rStyle w:val="Lienhypertexte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Spécificité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A5D5BA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12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III.2.2</w:t>
            </w:r>
            <w:r w:rsidRPr="00D13AAB">
              <w:rPr>
                <w:rStyle w:val="Lienhypertexte"/>
                <w:noProof/>
              </w:rPr>
              <w:t xml:space="preserve"> Serveur d’application : Nom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051A09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13" w:history="1">
            <w:r w:rsidRPr="00D13AA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Configuration matérielle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C4A076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14" w:history="1">
            <w:r w:rsidRPr="00D13AA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Composant applicatif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4CBCDC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15" w:history="1">
            <w:r w:rsidRPr="00D13AAB">
              <w:rPr>
                <w:rStyle w:val="Lienhypertexte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Spécificité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F636A4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16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III.2.3</w:t>
            </w:r>
            <w:r w:rsidRPr="00D13AAB">
              <w:rPr>
                <w:rStyle w:val="Lienhypertexte"/>
                <w:noProof/>
              </w:rPr>
              <w:t xml:space="preserve"> Serveur de base de données : Nom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9AE893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17" w:history="1">
            <w:r w:rsidRPr="00D13AA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Configuration matérielle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D935AE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18" w:history="1">
            <w:r w:rsidRPr="00D13AA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Composant applicatif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ED2BBA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19" w:history="1">
            <w:r w:rsidRPr="00D13AAB">
              <w:rPr>
                <w:rStyle w:val="Lienhypertexte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Spécificité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B35E68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20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III.2.4</w:t>
            </w:r>
            <w:r w:rsidRPr="00D13AAB">
              <w:rPr>
                <w:rStyle w:val="Lienhypertexte"/>
                <w:noProof/>
              </w:rPr>
              <w:t xml:space="preserve"> Serveur batch : Nom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397B79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21" w:history="1">
            <w:r w:rsidRPr="00D13AA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Configuration matérielle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429391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22" w:history="1">
            <w:r w:rsidRPr="00D13AA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Composant applicatif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240DE0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23" w:history="1">
            <w:r w:rsidRPr="00D13AAB">
              <w:rPr>
                <w:rStyle w:val="Lienhypertexte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Spécificité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351FF2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24" w:history="1">
            <w:r w:rsidRPr="00D13AAB">
              <w:rPr>
                <w:rStyle w:val="Lienhypertexte"/>
                <w:noProof/>
              </w:rPr>
              <w:t xml:space="preserve">III.3 Flux </w:t>
            </w:r>
            <w:r w:rsidRPr="00D13AAB">
              <w:rPr>
                <w:rStyle w:val="Lienhypertexte"/>
                <w:rFonts w:ascii="Calibri" w:hAnsi="Calibri" w:cs="Calibri"/>
                <w:noProof/>
              </w:rPr>
              <w:t>internes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174B06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25" w:history="1">
            <w:r w:rsidRPr="00D13AAB">
              <w:rPr>
                <w:rStyle w:val="Lienhypertexte"/>
                <w:noProof/>
              </w:rPr>
              <w:t>III.4 Flux externes et sortants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A6034A" w14:textId="77777777" w:rsidR="009E752A" w:rsidRDefault="009E752A">
          <w:pPr>
            <w:pStyle w:val="TM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26" w:history="1">
            <w:r w:rsidRPr="00D13AAB">
              <w:rPr>
                <w:rStyle w:val="Lienhypertexte"/>
                <w:noProof/>
              </w:rPr>
              <w:t>IV. Architecture technique de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D90D1D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27" w:history="1">
            <w:r w:rsidRPr="00D13AAB">
              <w:rPr>
                <w:rStyle w:val="Lienhypertexte"/>
                <w:noProof/>
              </w:rPr>
              <w:t>IV.1 Schéma d’architecture technique (leanIX)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D90C91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28" w:history="1">
            <w:r w:rsidRPr="00D13AAB">
              <w:rPr>
                <w:rStyle w:val="Lienhypertexte"/>
                <w:noProof/>
              </w:rPr>
              <w:t>IV.1 Spécification par Serveurs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C3FA41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29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IV.1.1</w:t>
            </w:r>
            <w:r w:rsidRPr="00D13AAB">
              <w:rPr>
                <w:rStyle w:val="Lienhypertexte"/>
                <w:noProof/>
              </w:rPr>
              <w:t xml:space="preserve"> Serveur présentation</w:t>
            </w:r>
            <w:r w:rsidRPr="00D13AAB">
              <w:rPr>
                <w:rStyle w:val="Lienhypertexte"/>
                <w:rFonts w:ascii="Calibri" w:hAnsi="Calibri" w:cs="Calibri"/>
                <w:noProof/>
              </w:rPr>
              <w:t> </w:t>
            </w:r>
            <w:r w:rsidRPr="00D13AAB">
              <w:rPr>
                <w:rStyle w:val="Lienhypertexte"/>
                <w:noProof/>
              </w:rPr>
              <w:t>: Nom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6478D0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30" w:history="1">
            <w:r w:rsidRPr="00D13AA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Configuration matérielle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7B9E4C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31" w:history="1">
            <w:r w:rsidRPr="00D13AA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Composant applicatif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74C88A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32" w:history="1">
            <w:r w:rsidRPr="00D13AAB">
              <w:rPr>
                <w:rStyle w:val="Lienhypertexte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Spécificité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3E246F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33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IV.1.2</w:t>
            </w:r>
            <w:r w:rsidRPr="00D13AAB">
              <w:rPr>
                <w:rStyle w:val="Lienhypertexte"/>
                <w:noProof/>
              </w:rPr>
              <w:t xml:space="preserve"> Serveur d’application</w:t>
            </w:r>
            <w:r w:rsidRPr="00D13AAB">
              <w:rPr>
                <w:rStyle w:val="Lienhypertexte"/>
                <w:rFonts w:ascii="Calibri" w:hAnsi="Calibri" w:cs="Calibri"/>
                <w:noProof/>
              </w:rPr>
              <w:t> </w:t>
            </w:r>
            <w:r w:rsidRPr="00D13AAB">
              <w:rPr>
                <w:rStyle w:val="Lienhypertexte"/>
                <w:noProof/>
              </w:rPr>
              <w:t>: Nom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08890C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34" w:history="1">
            <w:r w:rsidRPr="00D13AA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Configuration matérielle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7E5938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35" w:history="1">
            <w:r w:rsidRPr="00D13AA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Composant applicatif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31743D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36" w:history="1">
            <w:r w:rsidRPr="00D13AAB">
              <w:rPr>
                <w:rStyle w:val="Lienhypertexte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Spécificité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451929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37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IV.1.3</w:t>
            </w:r>
            <w:r w:rsidRPr="00D13AAB">
              <w:rPr>
                <w:rStyle w:val="Lienhypertexte"/>
                <w:noProof/>
              </w:rPr>
              <w:t xml:space="preserve"> Serveur de base de données : Nom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E2FAEE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38" w:history="1">
            <w:r w:rsidRPr="00D13AA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Configuration matérielle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C16FC7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39" w:history="1">
            <w:r w:rsidRPr="00D13AA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Composant applicatif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FE9EDBF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40" w:history="1">
            <w:r w:rsidRPr="00D13AAB">
              <w:rPr>
                <w:rStyle w:val="Lienhypertexte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Spécificité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52AB07" w14:textId="77777777" w:rsidR="009E752A" w:rsidRDefault="009E752A">
          <w:pPr>
            <w:pStyle w:val="TM3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41" w:history="1">
            <w:r w:rsidRPr="00D13AAB">
              <w:rPr>
                <w:rStyle w:val="Lienhypertexte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IV.1.4</w:t>
            </w:r>
            <w:r w:rsidRPr="00D13AAB">
              <w:rPr>
                <w:rStyle w:val="Lienhypertexte"/>
                <w:noProof/>
              </w:rPr>
              <w:t xml:space="preserve"> Serveur batch : Nom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A780216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42" w:history="1">
            <w:r w:rsidRPr="00D13AAB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Configuration matérielle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F4D7F8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43" w:history="1">
            <w:r w:rsidRPr="00D13AAB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Composant applicatif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0DEDA2" w14:textId="77777777" w:rsidR="009E752A" w:rsidRDefault="009E752A">
          <w:pPr>
            <w:pStyle w:val="TM4"/>
            <w:tabs>
              <w:tab w:val="left" w:pos="141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fr-FR" w:bidi="ar-SA"/>
            </w:rPr>
          </w:pPr>
          <w:hyperlink w:anchor="_Toc180072744" w:history="1">
            <w:r w:rsidRPr="00D13AAB">
              <w:rPr>
                <w:rStyle w:val="Lienhypertexte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fr-FR" w:bidi="ar-SA"/>
              </w:rPr>
              <w:tab/>
            </w:r>
            <w:r w:rsidRPr="00D13AAB">
              <w:rPr>
                <w:rStyle w:val="Lienhypertexte"/>
                <w:noProof/>
              </w:rPr>
              <w:t>Spécificité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621D98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45" w:history="1">
            <w:r w:rsidRPr="00D13AAB">
              <w:rPr>
                <w:rStyle w:val="Lienhypertexte"/>
                <w:noProof/>
              </w:rPr>
              <w:t>IV.2 Flux entre applications en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161D78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46" w:history="1">
            <w:r w:rsidRPr="00D13AAB">
              <w:rPr>
                <w:rStyle w:val="Lienhypertexte"/>
                <w:noProof/>
              </w:rPr>
              <w:t>IV.3 Flux avec l’extérieur de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7568DA" w14:textId="77777777" w:rsidR="009E752A" w:rsidRDefault="009E752A">
          <w:pPr>
            <w:pStyle w:val="TM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47" w:history="1">
            <w:r w:rsidRPr="00D13AAB">
              <w:rPr>
                <w:rStyle w:val="Lienhypertexte"/>
                <w:noProof/>
              </w:rPr>
              <w:t>V. Sauvegarde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44282C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48" w:history="1">
            <w:r w:rsidRPr="00D13AAB">
              <w:rPr>
                <w:rStyle w:val="Lienhypertexte"/>
                <w:noProof/>
              </w:rPr>
              <w:t>V.1 Planning des sauvegardes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C5E393" w14:textId="77777777" w:rsidR="009E752A" w:rsidRDefault="009E752A">
          <w:pPr>
            <w:pStyle w:val="TM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49" w:history="1">
            <w:r w:rsidRPr="00D13AAB">
              <w:rPr>
                <w:rStyle w:val="Lienhypertexte"/>
                <w:noProof/>
              </w:rPr>
              <w:t>VI. Traitements automatisés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1B82BBD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50" w:history="1">
            <w:r w:rsidRPr="00D13AAB">
              <w:rPr>
                <w:rStyle w:val="Lienhypertexte"/>
                <w:noProof/>
              </w:rPr>
              <w:t>VI.1 Exploitation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72B802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51" w:history="1">
            <w:r w:rsidRPr="00D13AAB">
              <w:rPr>
                <w:rStyle w:val="Lienhypertexte"/>
                <w:noProof/>
              </w:rPr>
              <w:t>VI.2 Applicatif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0A04C9" w14:textId="77777777" w:rsidR="009E752A" w:rsidRDefault="009E752A">
          <w:pPr>
            <w:pStyle w:val="TM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52" w:history="1">
            <w:r w:rsidRPr="00D13AAB">
              <w:rPr>
                <w:rStyle w:val="Lienhypertexte"/>
                <w:noProof/>
              </w:rPr>
              <w:t>VII. Procédures d’arrêt et démarrage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66679D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53" w:history="1">
            <w:r w:rsidRPr="00D13AAB">
              <w:rPr>
                <w:rStyle w:val="Lienhypertexte"/>
                <w:noProof/>
              </w:rPr>
              <w:t>VII.1 Arrêt de l’application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A1CEA7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54" w:history="1">
            <w:r w:rsidRPr="00D13AAB">
              <w:rPr>
                <w:rStyle w:val="Lienhypertexte"/>
                <w:noProof/>
              </w:rPr>
              <w:t>VII.2 Démarrage de l’application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817D42" w14:textId="77777777" w:rsidR="009E752A" w:rsidRDefault="009E752A">
          <w:pPr>
            <w:pStyle w:val="TM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55" w:history="1">
            <w:r w:rsidRPr="00D13AAB">
              <w:rPr>
                <w:rStyle w:val="Lienhypertexte"/>
                <w:noProof/>
              </w:rPr>
              <w:t>VIII. Consignes d’exploitation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AF4DB5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56" w:history="1">
            <w:r w:rsidRPr="00D13AAB">
              <w:rPr>
                <w:rStyle w:val="Lienhypertexte"/>
                <w:noProof/>
              </w:rPr>
              <w:t>VIII.1 Supervision mise en 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44CEA0" w14:textId="77777777" w:rsidR="009E752A" w:rsidRDefault="009E752A">
          <w:pPr>
            <w:pStyle w:val="TM2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eastAsia="fr-FR" w:bidi="ar-SA"/>
            </w:rPr>
          </w:pPr>
          <w:hyperlink w:anchor="_Toc180072757" w:history="1">
            <w:r w:rsidRPr="00D13AAB">
              <w:rPr>
                <w:rStyle w:val="Lienhypertexte"/>
                <w:noProof/>
              </w:rPr>
              <w:t>VIII.2 Consignes d’exploitation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_Toc180072757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B7C0F8" w14:textId="77777777" w:rsidR="00F4762E" w:rsidRDefault="00F4762E" w:rsidP="00F4762E">
          <w:pPr>
            <w:pStyle w:val="TM3"/>
          </w:pPr>
          <w:r>
            <w:rPr>
              <w:rStyle w:val="Sautdindex"/>
            </w:rPr>
            <w:fldChar w:fldCharType="end"/>
          </w:r>
        </w:p>
      </w:sdtContent>
    </w:sdt>
    <w:p w14:paraId="5172B2B3" w14:textId="77777777" w:rsidR="00F4762E" w:rsidRDefault="00F4762E">
      <w:pPr>
        <w:widowControl/>
      </w:pPr>
      <w:r>
        <w:br w:type="page"/>
      </w:r>
    </w:p>
    <w:p w14:paraId="383E573E" w14:textId="77777777" w:rsidR="00892375" w:rsidRDefault="00892375" w:rsidP="00AF0BD7">
      <w:bookmarkStart w:id="0" w:name="_Hlk203141858"/>
    </w:p>
    <w:p w14:paraId="4AA5B3AC" w14:textId="77777777" w:rsidR="00F40AEC" w:rsidRDefault="00224193" w:rsidP="000820B7">
      <w:pPr>
        <w:pStyle w:val="Titre1"/>
      </w:pPr>
      <w:bookmarkStart w:id="1" w:name="_Toc180072690"/>
      <w:bookmarkStart w:id="2" w:name="_Hlk203141114"/>
      <w:r>
        <w:t>Objet du document</w:t>
      </w:r>
      <w:bookmarkEnd w:id="1"/>
    </w:p>
    <w:bookmarkEnd w:id="0"/>
    <w:p w14:paraId="51EAB8A2" w14:textId="77777777" w:rsidR="00BD5BE1" w:rsidRDefault="00BD5BE1" w:rsidP="00BD5BE1"/>
    <w:p w14:paraId="34B9EEF3" w14:textId="77777777" w:rsidR="00BD5BE1" w:rsidRPr="00BD5BE1" w:rsidRDefault="00BD5BE1" w:rsidP="00BD5BE1">
      <w:r w:rsidRPr="00CB34FB">
        <w:t>L'objet du Dossier de</w:t>
      </w:r>
      <w:r w:rsidR="00AF7607">
        <w:t>s</w:t>
      </w:r>
      <w:r w:rsidRPr="00CB34FB">
        <w:t xml:space="preserve"> Consignes d'Exploitation est de fournir aux équipes de production </w:t>
      </w:r>
      <w:r>
        <w:t xml:space="preserve">OFB </w:t>
      </w:r>
      <w:r w:rsidRPr="00CB34FB">
        <w:t xml:space="preserve">l'ensemble des informations nécessaires </w:t>
      </w:r>
      <w:r w:rsidR="00E64560">
        <w:t>à la maintenance technique du service applicatif.</w:t>
      </w:r>
      <w:r w:rsidRPr="00CB34FB">
        <w:rPr>
          <w:rFonts w:ascii="Calibri" w:hAnsi="Calibri" w:cs="Calibri"/>
        </w:rPr>
        <w:t> </w:t>
      </w:r>
    </w:p>
    <w:p w14:paraId="5C10C0C9" w14:textId="77777777" w:rsidR="00224193" w:rsidRDefault="00224193" w:rsidP="00224193"/>
    <w:p w14:paraId="09C0B710" w14:textId="77777777" w:rsidR="00224193" w:rsidRDefault="00224193" w:rsidP="00224193">
      <w:pPr>
        <w:pStyle w:val="Titre2"/>
      </w:pPr>
      <w:bookmarkStart w:id="3" w:name="_Toc180072691"/>
      <w:r>
        <w:t>Document de référence</w:t>
      </w:r>
      <w:bookmarkEnd w:id="3"/>
    </w:p>
    <w:p w14:paraId="413BA4B3" w14:textId="77777777" w:rsidR="00224193" w:rsidRDefault="00224193" w:rsidP="00224193"/>
    <w:p w14:paraId="282A303C" w14:textId="77777777" w:rsidR="00462ECC" w:rsidRDefault="000A18A6" w:rsidP="00224193">
      <w:r w:rsidRPr="000A18A6">
        <w:t>Listez tous les documents de référence avec des liens actifs et leur emplacement exact.</w:t>
      </w:r>
    </w:p>
    <w:p w14:paraId="75893307" w14:textId="77777777" w:rsidR="00462ECC" w:rsidRDefault="00462ECC" w:rsidP="00224193"/>
    <w:p w14:paraId="2B778D74" w14:textId="77777777" w:rsidR="00462ECC" w:rsidRDefault="00462ECC" w:rsidP="00462ECC"/>
    <w:tbl>
      <w:tblPr>
        <w:tblW w:w="107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8873"/>
      </w:tblGrid>
      <w:tr w:rsidR="00462ECC" w14:paraId="2E996F31" w14:textId="77777777" w:rsidTr="002652E0">
        <w:trPr>
          <w:trHeight w:val="288"/>
        </w:trPr>
        <w:tc>
          <w:tcPr>
            <w:tcW w:w="19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4472C4"/>
            <w:noWrap/>
            <w:vAlign w:val="center"/>
            <w:hideMark/>
          </w:tcPr>
          <w:p w14:paraId="247A6300" w14:textId="77777777" w:rsidR="00462ECC" w:rsidRDefault="00462ECC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 xml:space="preserve">Nom du livrable </w:t>
            </w:r>
          </w:p>
        </w:tc>
        <w:tc>
          <w:tcPr>
            <w:tcW w:w="887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4472C4"/>
            <w:noWrap/>
            <w:vAlign w:val="center"/>
            <w:hideMark/>
          </w:tcPr>
          <w:p w14:paraId="0634B1E6" w14:textId="77777777" w:rsidR="00462ECC" w:rsidRDefault="00462ECC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 xml:space="preserve">Emplacement </w:t>
            </w:r>
          </w:p>
        </w:tc>
      </w:tr>
      <w:tr w:rsidR="00462ECC" w14:paraId="6E5DDBD4" w14:textId="77777777" w:rsidTr="002652E0">
        <w:trPr>
          <w:trHeight w:val="288"/>
        </w:trPr>
        <w:tc>
          <w:tcPr>
            <w:tcW w:w="1900" w:type="dxa"/>
            <w:shd w:val="clear" w:color="auto" w:fill="D9D9D9"/>
            <w:noWrap/>
            <w:vAlign w:val="center"/>
          </w:tcPr>
          <w:p w14:paraId="4F4B6BD7" w14:textId="77777777" w:rsidR="00462ECC" w:rsidRPr="002652E0" w:rsidRDefault="002652E0">
            <w:pPr>
              <w:widowControl/>
              <w:rPr>
                <w:rFonts w:ascii="Calibri" w:eastAsia="Times New Roman" w:hAnsi="Calibri" w:cs="Calibri"/>
                <w:b/>
                <w:bCs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  <w:r w:rsidRPr="002652E0">
              <w:rPr>
                <w:rFonts w:ascii="Calibri" w:eastAsia="Times New Roman" w:hAnsi="Calibri" w:cs="Calibri"/>
                <w:b/>
                <w:bCs/>
                <w:i/>
                <w:color w:val="7030A0"/>
                <w:kern w:val="0"/>
                <w:sz w:val="22"/>
                <w:szCs w:val="22"/>
                <w:lang w:eastAsia="fr-FR" w:bidi="ar-SA"/>
              </w:rPr>
              <w:t>Ex</w:t>
            </w:r>
            <w:r>
              <w:rPr>
                <w:rFonts w:ascii="Calibri" w:eastAsia="Times New Roman" w:hAnsi="Calibri" w:cs="Calibri"/>
                <w:b/>
                <w:bCs/>
                <w:i/>
                <w:color w:val="7030A0"/>
                <w:kern w:val="0"/>
                <w:sz w:val="22"/>
                <w:szCs w:val="22"/>
                <w:lang w:eastAsia="fr-FR" w:bidi="ar-SA"/>
              </w:rPr>
              <w:t>emple</w:t>
            </w:r>
            <w:r w:rsidRPr="002652E0">
              <w:rPr>
                <w:rFonts w:ascii="Calibri" w:eastAsia="Times New Roman" w:hAnsi="Calibri" w:cs="Calibri"/>
                <w:b/>
                <w:bCs/>
                <w:i/>
                <w:color w:val="7030A0"/>
                <w:kern w:val="0"/>
                <w:sz w:val="22"/>
                <w:szCs w:val="22"/>
                <w:lang w:eastAsia="fr-FR" w:bidi="ar-SA"/>
              </w:rPr>
              <w:t xml:space="preserve"> </w:t>
            </w:r>
            <w:proofErr w:type="spellStart"/>
            <w:r w:rsidRPr="002652E0">
              <w:rPr>
                <w:rFonts w:ascii="Calibri" w:eastAsia="Times New Roman" w:hAnsi="Calibri" w:cs="Calibri"/>
                <w:b/>
                <w:bCs/>
                <w:i/>
                <w:color w:val="7030A0"/>
                <w:kern w:val="0"/>
                <w:sz w:val="22"/>
                <w:szCs w:val="22"/>
                <w:lang w:eastAsia="fr-FR" w:bidi="ar-SA"/>
              </w:rPr>
              <w:t>LeanX</w:t>
            </w:r>
            <w:proofErr w:type="spellEnd"/>
          </w:p>
        </w:tc>
        <w:tc>
          <w:tcPr>
            <w:tcW w:w="8873" w:type="dxa"/>
            <w:shd w:val="clear" w:color="auto" w:fill="D9D9D9"/>
            <w:noWrap/>
            <w:vAlign w:val="center"/>
          </w:tcPr>
          <w:p w14:paraId="1B74E40F" w14:textId="77777777" w:rsidR="00462ECC" w:rsidRPr="002652E0" w:rsidRDefault="002652E0">
            <w:pPr>
              <w:widowControl/>
              <w:rPr>
                <w:rFonts w:ascii="Times New Roman" w:eastAsia="Times New Roman" w:hAnsi="Times New Roman" w:cs="Times New Roman"/>
                <w:color w:val="7030A0"/>
                <w:kern w:val="0"/>
                <w:lang w:eastAsia="fr-FR" w:bidi="ar-SA"/>
              </w:rPr>
            </w:pPr>
            <w:r w:rsidRPr="002652E0">
              <w:rPr>
                <w:color w:val="7030A0"/>
              </w:rPr>
              <w:t>https://ofb.leanix.net/OFBlive/factsheet/Application/</w:t>
            </w:r>
            <w:r>
              <w:rPr>
                <w:color w:val="7030A0"/>
              </w:rPr>
              <w:t>sfsgsfsgsd845sfsf5</w:t>
            </w:r>
          </w:p>
        </w:tc>
      </w:tr>
      <w:tr w:rsidR="002652E0" w14:paraId="6AF08EAB" w14:textId="77777777" w:rsidTr="002652E0">
        <w:trPr>
          <w:trHeight w:val="288"/>
        </w:trPr>
        <w:tc>
          <w:tcPr>
            <w:tcW w:w="1900" w:type="dxa"/>
            <w:noWrap/>
            <w:vAlign w:val="center"/>
            <w:hideMark/>
          </w:tcPr>
          <w:p w14:paraId="21C73FB1" w14:textId="77777777" w:rsidR="002652E0" w:rsidRDefault="002652E0" w:rsidP="002652E0">
            <w:pPr>
              <w:widowControl/>
              <w:rPr>
                <w:rFonts w:ascii="Calibri" w:eastAsia="Times New Roman" w:hAnsi="Calibri" w:cs="Calibri"/>
                <w:b/>
                <w:bCs/>
                <w:i/>
                <w:kern w:val="0"/>
                <w:sz w:val="22"/>
                <w:szCs w:val="22"/>
                <w:lang w:eastAsia="fr-FR" w:bidi="ar-SA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color w:val="7030A0"/>
                <w:kern w:val="0"/>
                <w:sz w:val="22"/>
                <w:szCs w:val="22"/>
                <w:lang w:eastAsia="fr-FR" w:bidi="ar-SA"/>
              </w:rPr>
              <w:t>A compléter</w:t>
            </w:r>
          </w:p>
        </w:tc>
        <w:tc>
          <w:tcPr>
            <w:tcW w:w="8873" w:type="dxa"/>
            <w:noWrap/>
            <w:vAlign w:val="center"/>
            <w:hideMark/>
          </w:tcPr>
          <w:p w14:paraId="73E31D86" w14:textId="77777777" w:rsidR="002652E0" w:rsidRDefault="002652E0" w:rsidP="002652E0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color w:val="7030A0"/>
                <w:kern w:val="0"/>
                <w:sz w:val="22"/>
                <w:szCs w:val="22"/>
                <w:lang w:eastAsia="fr-FR" w:bidi="ar-SA"/>
              </w:rPr>
              <w:t>A compléter</w:t>
            </w:r>
          </w:p>
        </w:tc>
      </w:tr>
      <w:tr w:rsidR="002652E0" w14:paraId="03FE27BA" w14:textId="77777777" w:rsidTr="002652E0">
        <w:trPr>
          <w:trHeight w:val="288"/>
        </w:trPr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/>
            <w:noWrap/>
            <w:vAlign w:val="center"/>
            <w:hideMark/>
          </w:tcPr>
          <w:p w14:paraId="299E3307" w14:textId="77777777" w:rsidR="002652E0" w:rsidRDefault="002652E0" w:rsidP="002652E0">
            <w:pPr>
              <w:widowControl/>
              <w:rPr>
                <w:rFonts w:ascii="Arial" w:hAnsi="Arial"/>
                <w:kern w:val="0"/>
                <w:lang w:eastAsia="fr-FR" w:bidi="ar-SA"/>
              </w:rPr>
            </w:pPr>
          </w:p>
        </w:tc>
        <w:tc>
          <w:tcPr>
            <w:tcW w:w="887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/>
            <w:noWrap/>
            <w:vAlign w:val="center"/>
            <w:hideMark/>
          </w:tcPr>
          <w:p w14:paraId="35186597" w14:textId="77777777" w:rsidR="002652E0" w:rsidRDefault="002652E0" w:rsidP="002652E0">
            <w:pPr>
              <w:widowControl/>
              <w:rPr>
                <w:rFonts w:ascii="Arial" w:hAnsi="Arial"/>
                <w:kern w:val="0"/>
                <w:lang w:eastAsia="fr-FR" w:bidi="ar-SA"/>
              </w:rPr>
            </w:pPr>
          </w:p>
        </w:tc>
      </w:tr>
    </w:tbl>
    <w:p w14:paraId="4846C431" w14:textId="77777777" w:rsidR="00462ECC" w:rsidRDefault="00462ECC" w:rsidP="00462ECC"/>
    <w:bookmarkEnd w:id="2"/>
    <w:p w14:paraId="5DE1596D" w14:textId="77777777" w:rsidR="00462ECC" w:rsidRDefault="00462ECC" w:rsidP="00224193"/>
    <w:p w14:paraId="29308B55" w14:textId="77777777" w:rsidR="00462ECC" w:rsidRDefault="00462ECC" w:rsidP="00224193"/>
    <w:p w14:paraId="465E0276" w14:textId="77777777" w:rsidR="00224193" w:rsidRPr="00CE4CB6" w:rsidRDefault="00224193" w:rsidP="00224193">
      <w:pPr>
        <w:pStyle w:val="Titre2"/>
        <w:rPr>
          <w:color w:val="0677C5" w:themeColor="background1" w:themeShade="80"/>
        </w:rPr>
      </w:pPr>
      <w:bookmarkStart w:id="4" w:name="_Toc180072692"/>
      <w:bookmarkStart w:id="5" w:name="_Hlk203141137"/>
      <w:r>
        <w:t>Interlocuteur</w:t>
      </w:r>
      <w:r w:rsidR="00921A56">
        <w:t xml:space="preserve">s </w:t>
      </w:r>
      <w:r w:rsidR="00921A56" w:rsidRPr="00CE4CB6">
        <w:rPr>
          <w:color w:val="0677C5" w:themeColor="background1" w:themeShade="80"/>
        </w:rPr>
        <w:t>(</w:t>
      </w:r>
      <w:proofErr w:type="spellStart"/>
      <w:proofErr w:type="gramStart"/>
      <w:r w:rsidR="00CE4CB6" w:rsidRPr="00CE4CB6">
        <w:rPr>
          <w:color w:val="0677C5" w:themeColor="background1" w:themeShade="80"/>
        </w:rPr>
        <w:t>lean</w:t>
      </w:r>
      <w:r w:rsidR="0012262D">
        <w:rPr>
          <w:color w:val="0677C5" w:themeColor="background1" w:themeShade="80"/>
        </w:rPr>
        <w:t>I</w:t>
      </w:r>
      <w:r w:rsidR="00CE4CB6">
        <w:rPr>
          <w:color w:val="0677C5" w:themeColor="background1" w:themeShade="80"/>
        </w:rPr>
        <w:t>X</w:t>
      </w:r>
      <w:proofErr w:type="spellEnd"/>
      <w:r w:rsidR="00717385">
        <w:rPr>
          <w:color w:val="0677C5" w:themeColor="background1" w:themeShade="80"/>
        </w:rPr>
        <w:t xml:space="preserve"> ,</w:t>
      </w:r>
      <w:proofErr w:type="gramEnd"/>
      <w:r w:rsidR="00717385">
        <w:rPr>
          <w:color w:val="0677C5" w:themeColor="background1" w:themeShade="80"/>
        </w:rPr>
        <w:t xml:space="preserve"> onglet abonnement</w:t>
      </w:r>
      <w:r w:rsidR="00CE4CB6" w:rsidRPr="00CE4CB6">
        <w:rPr>
          <w:color w:val="0677C5" w:themeColor="background1" w:themeShade="80"/>
        </w:rPr>
        <w:t>)</w:t>
      </w:r>
      <w:bookmarkEnd w:id="4"/>
    </w:p>
    <w:p w14:paraId="1F9146C1" w14:textId="77777777" w:rsidR="00224193" w:rsidRDefault="00320AC1" w:rsidP="00C02C69">
      <w:pPr>
        <w:pStyle w:val="Titre3"/>
      </w:pPr>
      <w:bookmarkStart w:id="6" w:name="_Toc180072693"/>
      <w:r>
        <w:t>MOE</w:t>
      </w:r>
      <w:bookmarkEnd w:id="6"/>
      <w:r>
        <w:t xml:space="preserve"> </w:t>
      </w:r>
    </w:p>
    <w:p w14:paraId="23542472" w14:textId="77777777" w:rsidR="002652E0" w:rsidRDefault="002652E0" w:rsidP="002652E0">
      <w:pPr>
        <w:rPr>
          <w:i/>
          <w:color w:val="7030A0"/>
        </w:rPr>
      </w:pPr>
      <w:r w:rsidRPr="002652E0">
        <w:rPr>
          <w:i/>
          <w:color w:val="7030A0"/>
        </w:rPr>
        <w:t xml:space="preserve">Lister les interlocuteurs </w:t>
      </w:r>
      <w:r w:rsidR="00DC52B2">
        <w:rPr>
          <w:i/>
          <w:color w:val="7030A0"/>
        </w:rPr>
        <w:t>MOE de l’application</w:t>
      </w:r>
      <w:r w:rsidRPr="002652E0">
        <w:rPr>
          <w:i/>
          <w:color w:val="7030A0"/>
        </w:rPr>
        <w:t xml:space="preserve"> (rôle, contact)</w:t>
      </w:r>
    </w:p>
    <w:p w14:paraId="6E06E415" w14:textId="77777777" w:rsidR="00C63F2E" w:rsidRDefault="00C63F2E" w:rsidP="002652E0">
      <w:pPr>
        <w:rPr>
          <w:i/>
          <w:color w:val="7030A0"/>
        </w:rPr>
      </w:pPr>
    </w:p>
    <w:tbl>
      <w:tblPr>
        <w:tblW w:w="6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920"/>
        <w:gridCol w:w="2020"/>
      </w:tblGrid>
      <w:tr w:rsidR="0096560B" w:rsidRPr="0096560B" w14:paraId="7E2BF80A" w14:textId="77777777" w:rsidTr="0096560B">
        <w:trPr>
          <w:trHeight w:val="288"/>
        </w:trPr>
        <w:tc>
          <w:tcPr>
            <w:tcW w:w="1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1968DC16" w14:textId="77777777" w:rsidR="0096560B" w:rsidRPr="0096560B" w:rsidRDefault="0096560B" w:rsidP="0096560B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 w:rsidRPr="0096560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Fonction</w:t>
            </w:r>
          </w:p>
        </w:tc>
        <w:tc>
          <w:tcPr>
            <w:tcW w:w="29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66D0058A" w14:textId="77777777" w:rsidR="0096560B" w:rsidRPr="0096560B" w:rsidRDefault="0096560B" w:rsidP="0096560B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 w:rsidRPr="0096560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Nom</w:t>
            </w:r>
          </w:p>
        </w:tc>
        <w:tc>
          <w:tcPr>
            <w:tcW w:w="20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55717F42" w14:textId="77777777" w:rsidR="0096560B" w:rsidRPr="0096560B" w:rsidRDefault="0096560B" w:rsidP="0096560B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 w:rsidRPr="0096560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Contact</w:t>
            </w:r>
          </w:p>
        </w:tc>
      </w:tr>
      <w:tr w:rsidR="0096560B" w:rsidRPr="0096560B" w14:paraId="6B029C95" w14:textId="77777777" w:rsidTr="0096560B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7D79B81" w14:textId="77777777" w:rsidR="0096560B" w:rsidRPr="0096560B" w:rsidRDefault="0096560B" w:rsidP="0096560B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  <w:r w:rsidRPr="0096560B"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  <w:t>CP</w:t>
            </w:r>
            <w:r w:rsidR="009844B7"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  <w:t>I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5759814" w14:textId="77777777" w:rsidR="0096560B" w:rsidRPr="0096560B" w:rsidRDefault="0096560B" w:rsidP="0096560B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  <w:r w:rsidRPr="0096560B"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58069E" w14:textId="77777777" w:rsidR="0096560B" w:rsidRPr="0096560B" w:rsidRDefault="0096560B" w:rsidP="0096560B">
            <w:pPr>
              <w:widowControl/>
              <w:rPr>
                <w:rFonts w:ascii="Times New Roman" w:eastAsia="Times New Roman" w:hAnsi="Times New Roman" w:cs="Times New Roman"/>
                <w:b/>
                <w:i/>
                <w:color w:val="7030A0"/>
                <w:kern w:val="0"/>
                <w:lang w:eastAsia="fr-FR" w:bidi="ar-SA"/>
              </w:rPr>
            </w:pPr>
            <w:r w:rsidRPr="0096560B">
              <w:rPr>
                <w:rFonts w:ascii="Times New Roman" w:eastAsia="Times New Roman" w:hAnsi="Times New Roman" w:cs="Times New Roman"/>
                <w:b/>
                <w:i/>
                <w:color w:val="7030A0"/>
                <w:kern w:val="0"/>
                <w:lang w:eastAsia="fr-FR" w:bidi="ar-SA"/>
              </w:rPr>
              <w:t>X@X</w:t>
            </w:r>
            <w:r w:rsidR="007C7C0E">
              <w:rPr>
                <w:rFonts w:ascii="Times New Roman" w:eastAsia="Times New Roman" w:hAnsi="Times New Roman" w:cs="Times New Roman"/>
                <w:b/>
                <w:i/>
                <w:color w:val="7030A0"/>
                <w:kern w:val="0"/>
                <w:lang w:eastAsia="fr-FR" w:bidi="ar-SA"/>
              </w:rPr>
              <w:t>.fr</w:t>
            </w:r>
          </w:p>
        </w:tc>
      </w:tr>
      <w:tr w:rsidR="0096560B" w:rsidRPr="0096560B" w14:paraId="7C2771FD" w14:textId="77777777" w:rsidTr="0096560B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E0161" w14:textId="77777777" w:rsidR="0096560B" w:rsidRPr="0096560B" w:rsidRDefault="0096560B" w:rsidP="0096560B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  <w:r w:rsidRPr="0096560B"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  <w:t>Backup CP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7CCD2" w14:textId="77777777" w:rsidR="0096560B" w:rsidRPr="0096560B" w:rsidRDefault="0096560B" w:rsidP="0096560B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93AF5" w14:textId="77777777" w:rsidR="0096560B" w:rsidRPr="0096560B" w:rsidRDefault="0096560B" w:rsidP="0096560B">
            <w:pPr>
              <w:widowControl/>
              <w:rPr>
                <w:rFonts w:ascii="Times New Roman" w:eastAsia="Times New Roman" w:hAnsi="Times New Roman" w:cs="Times New Roman"/>
                <w:b/>
                <w:i/>
                <w:color w:val="7030A0"/>
                <w:kern w:val="0"/>
                <w:lang w:eastAsia="fr-FR" w:bidi="ar-SA"/>
              </w:rPr>
            </w:pPr>
          </w:p>
        </w:tc>
      </w:tr>
      <w:tr w:rsidR="0096560B" w:rsidRPr="0096560B" w14:paraId="711D7863" w14:textId="77777777" w:rsidTr="0096560B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04CDE77" w14:textId="77777777" w:rsidR="0096560B" w:rsidRPr="0096560B" w:rsidRDefault="0096560B" w:rsidP="0096560B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  <w:r w:rsidRPr="0096560B"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  <w:t>TM</w:t>
            </w:r>
            <w:r w:rsidR="00FC2646"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  <w:t>A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FFF2FE7" w14:textId="77777777" w:rsidR="0096560B" w:rsidRPr="0096560B" w:rsidRDefault="0096560B" w:rsidP="0096560B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DDA55C" w14:textId="77777777" w:rsidR="0096560B" w:rsidRPr="0096560B" w:rsidRDefault="0096560B" w:rsidP="0096560B">
            <w:pPr>
              <w:widowControl/>
              <w:rPr>
                <w:rFonts w:ascii="Times New Roman" w:eastAsia="Times New Roman" w:hAnsi="Times New Roman" w:cs="Times New Roman"/>
                <w:b/>
                <w:i/>
                <w:color w:val="7030A0"/>
                <w:kern w:val="0"/>
                <w:lang w:eastAsia="fr-FR" w:bidi="ar-SA"/>
              </w:rPr>
            </w:pPr>
          </w:p>
        </w:tc>
      </w:tr>
      <w:tr w:rsidR="0096560B" w:rsidRPr="0096560B" w14:paraId="0CD52CEA" w14:textId="77777777" w:rsidTr="0096560B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12A05020" w14:textId="77777777" w:rsidR="0096560B" w:rsidRPr="0096560B" w:rsidRDefault="0096560B" w:rsidP="0096560B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  <w:r w:rsidRPr="0096560B"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  <w:t>Etc…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B2E8D4E" w14:textId="77777777" w:rsidR="0096560B" w:rsidRPr="0096560B" w:rsidRDefault="0096560B" w:rsidP="0096560B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33EFAD39" w14:textId="77777777" w:rsidR="0096560B" w:rsidRPr="0096560B" w:rsidRDefault="0096560B" w:rsidP="0096560B">
            <w:pPr>
              <w:widowControl/>
              <w:rPr>
                <w:rFonts w:ascii="Times New Roman" w:eastAsia="Times New Roman" w:hAnsi="Times New Roman" w:cs="Times New Roman"/>
                <w:b/>
                <w:i/>
                <w:color w:val="7030A0"/>
                <w:kern w:val="0"/>
                <w:lang w:eastAsia="fr-FR" w:bidi="ar-SA"/>
              </w:rPr>
            </w:pPr>
          </w:p>
        </w:tc>
      </w:tr>
      <w:bookmarkEnd w:id="5"/>
    </w:tbl>
    <w:p w14:paraId="6928D23D" w14:textId="77777777" w:rsidR="0096560B" w:rsidRPr="002652E0" w:rsidRDefault="0096560B" w:rsidP="002652E0">
      <w:pPr>
        <w:rPr>
          <w:i/>
          <w:color w:val="7030A0"/>
        </w:rPr>
      </w:pPr>
    </w:p>
    <w:p w14:paraId="5E166811" w14:textId="77777777" w:rsidR="002652E0" w:rsidRPr="002652E0" w:rsidRDefault="002652E0" w:rsidP="002652E0"/>
    <w:p w14:paraId="1CA34253" w14:textId="77777777" w:rsidR="00C02C69" w:rsidRDefault="006B56E8" w:rsidP="006B56E8">
      <w:pPr>
        <w:pStyle w:val="Titre3"/>
      </w:pPr>
      <w:bookmarkStart w:id="7" w:name="_Toc180072694"/>
      <w:r>
        <w:t>Infrastructure</w:t>
      </w:r>
      <w:bookmarkEnd w:id="7"/>
    </w:p>
    <w:p w14:paraId="3E341E14" w14:textId="77777777" w:rsidR="002652E0" w:rsidRDefault="002652E0" w:rsidP="002652E0">
      <w:pPr>
        <w:rPr>
          <w:i/>
          <w:color w:val="7030A0"/>
        </w:rPr>
      </w:pPr>
      <w:r w:rsidRPr="002652E0">
        <w:rPr>
          <w:i/>
          <w:color w:val="7030A0"/>
        </w:rPr>
        <w:t xml:space="preserve">Lister les interlocuteurs </w:t>
      </w:r>
      <w:r>
        <w:rPr>
          <w:i/>
          <w:color w:val="7030A0"/>
        </w:rPr>
        <w:t>infra</w:t>
      </w:r>
      <w:r w:rsidRPr="002652E0">
        <w:rPr>
          <w:i/>
          <w:color w:val="7030A0"/>
        </w:rPr>
        <w:t xml:space="preserve"> (rôle, contact)</w:t>
      </w:r>
    </w:p>
    <w:p w14:paraId="7072BA62" w14:textId="77777777" w:rsidR="00A71F50" w:rsidRPr="002652E0" w:rsidRDefault="00A71F50" w:rsidP="002652E0">
      <w:pPr>
        <w:rPr>
          <w:i/>
          <w:color w:val="7030A0"/>
        </w:rPr>
      </w:pPr>
    </w:p>
    <w:tbl>
      <w:tblPr>
        <w:tblW w:w="6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920"/>
        <w:gridCol w:w="2020"/>
      </w:tblGrid>
      <w:tr w:rsidR="00A71F50" w:rsidRPr="0096560B" w14:paraId="5E7A7A41" w14:textId="77777777" w:rsidTr="0003127A">
        <w:trPr>
          <w:trHeight w:val="288"/>
        </w:trPr>
        <w:tc>
          <w:tcPr>
            <w:tcW w:w="1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7C6528A0" w14:textId="77777777" w:rsidR="00A71F50" w:rsidRPr="0096560B" w:rsidRDefault="00A71F50" w:rsidP="0003127A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 w:rsidRPr="0096560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Fonction</w:t>
            </w:r>
          </w:p>
        </w:tc>
        <w:tc>
          <w:tcPr>
            <w:tcW w:w="29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4FD47909" w14:textId="77777777" w:rsidR="00A71F50" w:rsidRPr="0096560B" w:rsidRDefault="00A71F50" w:rsidP="0003127A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 w:rsidRPr="0096560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Nom</w:t>
            </w:r>
          </w:p>
        </w:tc>
        <w:tc>
          <w:tcPr>
            <w:tcW w:w="20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2534324D" w14:textId="77777777" w:rsidR="00A71F50" w:rsidRPr="0096560B" w:rsidRDefault="00A71F50" w:rsidP="0003127A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 w:rsidRPr="0096560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Contact</w:t>
            </w:r>
          </w:p>
        </w:tc>
      </w:tr>
      <w:tr w:rsidR="00A71F50" w:rsidRPr="0096560B" w14:paraId="71753246" w14:textId="77777777" w:rsidTr="00A71F50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</w:tcPr>
          <w:p w14:paraId="1BB0F7FE" w14:textId="77777777" w:rsidR="00A71F50" w:rsidRPr="0096560B" w:rsidRDefault="00A71F50" w:rsidP="0003127A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</w:tcPr>
          <w:p w14:paraId="6F267FB8" w14:textId="77777777" w:rsidR="00A71F50" w:rsidRPr="0096560B" w:rsidRDefault="00A71F50" w:rsidP="0003127A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</w:tcPr>
          <w:p w14:paraId="32FEBBBE" w14:textId="77777777" w:rsidR="00A71F50" w:rsidRPr="0096560B" w:rsidRDefault="00A71F50" w:rsidP="0003127A">
            <w:pPr>
              <w:widowControl/>
              <w:rPr>
                <w:rFonts w:ascii="Times New Roman" w:eastAsia="Times New Roman" w:hAnsi="Times New Roman" w:cs="Times New Roman"/>
                <w:b/>
                <w:i/>
                <w:color w:val="7030A0"/>
                <w:kern w:val="0"/>
                <w:lang w:eastAsia="fr-FR" w:bidi="ar-SA"/>
              </w:rPr>
            </w:pPr>
          </w:p>
        </w:tc>
      </w:tr>
      <w:tr w:rsidR="00A71F50" w:rsidRPr="0096560B" w14:paraId="4A8CD627" w14:textId="77777777" w:rsidTr="00A71F50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16A7DC" w14:textId="77777777" w:rsidR="00A71F50" w:rsidRPr="0096560B" w:rsidRDefault="00A71F50" w:rsidP="0003127A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26349" w14:textId="77777777" w:rsidR="00A71F50" w:rsidRPr="0096560B" w:rsidRDefault="00A71F50" w:rsidP="0003127A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7C27C" w14:textId="77777777" w:rsidR="00A71F50" w:rsidRPr="0096560B" w:rsidRDefault="00A71F50" w:rsidP="0003127A">
            <w:pPr>
              <w:widowControl/>
              <w:rPr>
                <w:rFonts w:ascii="Times New Roman" w:eastAsia="Times New Roman" w:hAnsi="Times New Roman" w:cs="Times New Roman"/>
                <w:b/>
                <w:i/>
                <w:color w:val="7030A0"/>
                <w:kern w:val="0"/>
                <w:lang w:eastAsia="fr-FR" w:bidi="ar-SA"/>
              </w:rPr>
            </w:pPr>
          </w:p>
        </w:tc>
      </w:tr>
      <w:tr w:rsidR="00A71F50" w:rsidRPr="0096560B" w14:paraId="0BDF72C7" w14:textId="77777777" w:rsidTr="00A71F50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</w:tcPr>
          <w:p w14:paraId="18007E79" w14:textId="77777777" w:rsidR="00A71F50" w:rsidRPr="0096560B" w:rsidRDefault="00A71F50" w:rsidP="0003127A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009570" w14:textId="77777777" w:rsidR="00A71F50" w:rsidRPr="0096560B" w:rsidRDefault="00A71F50" w:rsidP="0003127A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F71CD58" w14:textId="77777777" w:rsidR="00A71F50" w:rsidRPr="0096560B" w:rsidRDefault="00A71F50" w:rsidP="0003127A">
            <w:pPr>
              <w:widowControl/>
              <w:rPr>
                <w:rFonts w:ascii="Times New Roman" w:eastAsia="Times New Roman" w:hAnsi="Times New Roman" w:cs="Times New Roman"/>
                <w:b/>
                <w:i/>
                <w:color w:val="7030A0"/>
                <w:kern w:val="0"/>
                <w:lang w:eastAsia="fr-FR" w:bidi="ar-SA"/>
              </w:rPr>
            </w:pPr>
          </w:p>
        </w:tc>
      </w:tr>
      <w:tr w:rsidR="00A71F50" w:rsidRPr="0096560B" w14:paraId="5E5B59BA" w14:textId="77777777" w:rsidTr="00A71F50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</w:tcPr>
          <w:p w14:paraId="1642EC8D" w14:textId="77777777" w:rsidR="00A71F50" w:rsidRPr="0096560B" w:rsidRDefault="00A71F50" w:rsidP="0003127A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0798FCD" w14:textId="77777777" w:rsidR="00A71F50" w:rsidRPr="0096560B" w:rsidRDefault="00A71F50" w:rsidP="0003127A">
            <w:pPr>
              <w:widowControl/>
              <w:rPr>
                <w:rFonts w:ascii="Calibri" w:eastAsia="Times New Roman" w:hAnsi="Calibri" w:cs="Calibri"/>
                <w:b/>
                <w:i/>
                <w:color w:val="7030A0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728E7640" w14:textId="77777777" w:rsidR="00A71F50" w:rsidRPr="0096560B" w:rsidRDefault="00A71F50" w:rsidP="0003127A">
            <w:pPr>
              <w:widowControl/>
              <w:rPr>
                <w:rFonts w:ascii="Times New Roman" w:eastAsia="Times New Roman" w:hAnsi="Times New Roman" w:cs="Times New Roman"/>
                <w:b/>
                <w:i/>
                <w:color w:val="7030A0"/>
                <w:kern w:val="0"/>
                <w:lang w:eastAsia="fr-FR" w:bidi="ar-SA"/>
              </w:rPr>
            </w:pPr>
          </w:p>
        </w:tc>
      </w:tr>
    </w:tbl>
    <w:p w14:paraId="718E24BC" w14:textId="63A4A350" w:rsidR="00747D7F" w:rsidRDefault="00747D7F" w:rsidP="002652E0"/>
    <w:p w14:paraId="3E1A2FD9" w14:textId="77777777" w:rsidR="00747D7F" w:rsidRDefault="00747D7F">
      <w:pPr>
        <w:widowControl/>
      </w:pPr>
      <w:r>
        <w:br w:type="page"/>
      </w:r>
    </w:p>
    <w:p w14:paraId="75243D46" w14:textId="77777777" w:rsidR="00892375" w:rsidRDefault="00735117" w:rsidP="000820B7">
      <w:pPr>
        <w:pStyle w:val="Titre1"/>
      </w:pPr>
      <w:bookmarkStart w:id="8" w:name="_Toc180072695"/>
      <w:r>
        <w:lastRenderedPageBreak/>
        <w:t>Présentation générale</w:t>
      </w:r>
      <w:bookmarkEnd w:id="8"/>
    </w:p>
    <w:p w14:paraId="0A4FA5BD" w14:textId="77777777" w:rsidR="00B5055C" w:rsidRDefault="00B5055C" w:rsidP="00AF0BD7"/>
    <w:p w14:paraId="2C95E827" w14:textId="77777777" w:rsidR="00C768AE" w:rsidRPr="005F376B" w:rsidRDefault="00224193" w:rsidP="00C768AE">
      <w:pPr>
        <w:pStyle w:val="Titre2"/>
        <w:rPr>
          <w:color w:val="0677C5" w:themeColor="background1" w:themeShade="80"/>
        </w:rPr>
      </w:pPr>
      <w:bookmarkStart w:id="9" w:name="_Hlk203141993"/>
      <w:bookmarkStart w:id="10" w:name="_Toc180072696"/>
      <w:r>
        <w:t>Présentation générale de l’application</w:t>
      </w:r>
      <w:r w:rsidR="00CE4CB6">
        <w:t xml:space="preserve"> </w:t>
      </w:r>
      <w:bookmarkEnd w:id="9"/>
      <w:r w:rsidR="00CE4CB6" w:rsidRPr="00CE4CB6">
        <w:rPr>
          <w:color w:val="0677C5" w:themeColor="background1" w:themeShade="80"/>
        </w:rPr>
        <w:t>(</w:t>
      </w:r>
      <w:proofErr w:type="spellStart"/>
      <w:r w:rsidR="00CE4CB6" w:rsidRPr="00CE4CB6">
        <w:rPr>
          <w:color w:val="0677C5" w:themeColor="background1" w:themeShade="80"/>
        </w:rPr>
        <w:t>lean</w:t>
      </w:r>
      <w:r w:rsidR="005F376B">
        <w:rPr>
          <w:color w:val="0677C5" w:themeColor="background1" w:themeShade="80"/>
        </w:rPr>
        <w:t>I</w:t>
      </w:r>
      <w:r w:rsidR="00CE4CB6">
        <w:rPr>
          <w:color w:val="0677C5" w:themeColor="background1" w:themeShade="80"/>
        </w:rPr>
        <w:t>X</w:t>
      </w:r>
      <w:proofErr w:type="spellEnd"/>
      <w:r w:rsidR="00CE4CB6" w:rsidRPr="00CE4CB6">
        <w:rPr>
          <w:color w:val="0677C5" w:themeColor="background1" w:themeShade="80"/>
        </w:rPr>
        <w:t>)</w:t>
      </w:r>
      <w:bookmarkEnd w:id="10"/>
    </w:p>
    <w:p w14:paraId="0DF7E541" w14:textId="77777777" w:rsidR="00C02C69" w:rsidRDefault="002652E0" w:rsidP="00C02C69">
      <w:pPr>
        <w:rPr>
          <w:i/>
          <w:color w:val="7030A0"/>
        </w:rPr>
      </w:pPr>
      <w:r>
        <w:rPr>
          <w:i/>
          <w:color w:val="7030A0"/>
        </w:rPr>
        <w:t>Description de l’application et son rôle</w:t>
      </w:r>
      <w:r w:rsidR="00406287">
        <w:rPr>
          <w:i/>
          <w:color w:val="7030A0"/>
        </w:rPr>
        <w:t xml:space="preserve"> (</w:t>
      </w:r>
      <w:r w:rsidR="005D7243">
        <w:rPr>
          <w:i/>
          <w:color w:val="7030A0"/>
        </w:rPr>
        <w:t>synthétique</w:t>
      </w:r>
      <w:r w:rsidR="00406287">
        <w:rPr>
          <w:i/>
          <w:color w:val="7030A0"/>
        </w:rPr>
        <w:t>)</w:t>
      </w:r>
    </w:p>
    <w:p w14:paraId="7A22B438" w14:textId="77777777" w:rsidR="002652E0" w:rsidRPr="002652E0" w:rsidRDefault="002652E0" w:rsidP="00C02C69">
      <w:pPr>
        <w:rPr>
          <w:i/>
          <w:color w:val="7030A0"/>
        </w:rPr>
      </w:pPr>
    </w:p>
    <w:p w14:paraId="2068BEBC" w14:textId="77777777" w:rsidR="002652E0" w:rsidRDefault="002652E0" w:rsidP="00C02C69"/>
    <w:p w14:paraId="6D69E578" w14:textId="77777777" w:rsidR="00C02C69" w:rsidRDefault="00C02C69" w:rsidP="00C02C69">
      <w:pPr>
        <w:pStyle w:val="Titre2"/>
      </w:pPr>
      <w:bookmarkStart w:id="11" w:name="_Toc180072697"/>
      <w:r>
        <w:t>Utilisateurs</w:t>
      </w:r>
      <w:bookmarkEnd w:id="11"/>
    </w:p>
    <w:p w14:paraId="12952F1F" w14:textId="77777777" w:rsidR="00C02C69" w:rsidRPr="00876309" w:rsidRDefault="00C02C69" w:rsidP="00C02C69">
      <w:pPr>
        <w:pStyle w:val="Titre3"/>
        <w:rPr>
          <w:i w:val="0"/>
        </w:rPr>
      </w:pPr>
      <w:bookmarkStart w:id="12" w:name="_Toc180072698"/>
      <w:r w:rsidRPr="00876309">
        <w:rPr>
          <w:i w:val="0"/>
        </w:rPr>
        <w:t>Description des utilisateurs</w:t>
      </w:r>
      <w:r w:rsidR="00CE4CB6" w:rsidRPr="00876309">
        <w:rPr>
          <w:i w:val="0"/>
        </w:rPr>
        <w:t xml:space="preserve"> </w:t>
      </w:r>
      <w:r w:rsidR="00CE4CB6" w:rsidRPr="00876309">
        <w:rPr>
          <w:i w:val="0"/>
          <w:color w:val="0677C5" w:themeColor="background1" w:themeShade="80"/>
        </w:rPr>
        <w:t>(</w:t>
      </w:r>
      <w:proofErr w:type="spellStart"/>
      <w:r w:rsidR="00CE4CB6" w:rsidRPr="00876309">
        <w:rPr>
          <w:i w:val="0"/>
          <w:color w:val="0677C5" w:themeColor="background1" w:themeShade="80"/>
        </w:rPr>
        <w:t>lean</w:t>
      </w:r>
      <w:r w:rsidR="00717385" w:rsidRPr="00876309">
        <w:rPr>
          <w:i w:val="0"/>
          <w:color w:val="0677C5" w:themeColor="background1" w:themeShade="80"/>
        </w:rPr>
        <w:t>I</w:t>
      </w:r>
      <w:r w:rsidR="00CE4CB6" w:rsidRPr="00876309">
        <w:rPr>
          <w:i w:val="0"/>
          <w:color w:val="0677C5" w:themeColor="background1" w:themeShade="80"/>
        </w:rPr>
        <w:t>X</w:t>
      </w:r>
      <w:proofErr w:type="spellEnd"/>
      <w:r w:rsidR="00CE4CB6" w:rsidRPr="00876309">
        <w:rPr>
          <w:i w:val="0"/>
          <w:color w:val="0677C5" w:themeColor="background1" w:themeShade="80"/>
        </w:rPr>
        <w:t>)</w:t>
      </w:r>
      <w:bookmarkEnd w:id="12"/>
    </w:p>
    <w:p w14:paraId="003D7BED" w14:textId="77777777" w:rsidR="00C02C69" w:rsidRPr="00876309" w:rsidRDefault="00C02C69" w:rsidP="00C02C69">
      <w:pPr>
        <w:rPr>
          <w:color w:val="7030A0"/>
        </w:rPr>
      </w:pPr>
      <w:r w:rsidRPr="00876309">
        <w:rPr>
          <w:color w:val="7030A0"/>
        </w:rPr>
        <w:t xml:space="preserve">Nombre, type de métiers, </w:t>
      </w:r>
      <w:r w:rsidR="007F5057" w:rsidRPr="00876309">
        <w:rPr>
          <w:color w:val="7030A0"/>
        </w:rPr>
        <w:t>type de configuration</w:t>
      </w:r>
      <w:r w:rsidR="00AF2655" w:rsidRPr="00876309">
        <w:rPr>
          <w:color w:val="7030A0"/>
        </w:rPr>
        <w:t xml:space="preserve">/ </w:t>
      </w:r>
      <w:r w:rsidR="00452F87" w:rsidRPr="00876309">
        <w:rPr>
          <w:color w:val="7030A0"/>
        </w:rPr>
        <w:t>accès supporté</w:t>
      </w:r>
      <w:r w:rsidR="00406287" w:rsidRPr="00876309">
        <w:rPr>
          <w:color w:val="7030A0"/>
        </w:rPr>
        <w:t xml:space="preserve"> du poste utilisateur</w:t>
      </w:r>
    </w:p>
    <w:p w14:paraId="51C7E766" w14:textId="77777777" w:rsidR="005D7243" w:rsidRPr="00876309" w:rsidRDefault="005D7243" w:rsidP="00C02C69">
      <w:pPr>
        <w:rPr>
          <w:color w:val="7030A0"/>
        </w:rPr>
      </w:pPr>
    </w:p>
    <w:p w14:paraId="7D0505A6" w14:textId="77777777" w:rsidR="00C02C69" w:rsidRPr="00876309" w:rsidRDefault="00C02C69" w:rsidP="00C02C69">
      <w:pPr>
        <w:pStyle w:val="Titre3"/>
        <w:rPr>
          <w:i w:val="0"/>
        </w:rPr>
      </w:pPr>
      <w:bookmarkStart w:id="13" w:name="_Toc180072699"/>
      <w:r w:rsidRPr="00876309">
        <w:rPr>
          <w:i w:val="0"/>
        </w:rPr>
        <w:t xml:space="preserve">Authentification </w:t>
      </w:r>
      <w:r w:rsidR="00CE4CB6" w:rsidRPr="00876309">
        <w:rPr>
          <w:i w:val="0"/>
          <w:color w:val="0677C5" w:themeColor="background1" w:themeShade="80"/>
        </w:rPr>
        <w:t>(</w:t>
      </w:r>
      <w:proofErr w:type="spellStart"/>
      <w:r w:rsidR="00CE4CB6" w:rsidRPr="00876309">
        <w:rPr>
          <w:i w:val="0"/>
          <w:color w:val="0677C5" w:themeColor="background1" w:themeShade="80"/>
        </w:rPr>
        <w:t>lean</w:t>
      </w:r>
      <w:r w:rsidR="00717385" w:rsidRPr="00876309">
        <w:rPr>
          <w:i w:val="0"/>
          <w:color w:val="0677C5" w:themeColor="background1" w:themeShade="80"/>
        </w:rPr>
        <w:t>I</w:t>
      </w:r>
      <w:r w:rsidR="00CE4CB6" w:rsidRPr="00876309">
        <w:rPr>
          <w:i w:val="0"/>
          <w:color w:val="0677C5" w:themeColor="background1" w:themeShade="80"/>
        </w:rPr>
        <w:t>X</w:t>
      </w:r>
      <w:proofErr w:type="spellEnd"/>
      <w:r w:rsidR="00CE4CB6" w:rsidRPr="00876309">
        <w:rPr>
          <w:i w:val="0"/>
          <w:color w:val="0677C5" w:themeColor="background1" w:themeShade="80"/>
        </w:rPr>
        <w:t>)</w:t>
      </w:r>
      <w:bookmarkEnd w:id="13"/>
    </w:p>
    <w:p w14:paraId="44B6B87A" w14:textId="77777777" w:rsidR="00C02C69" w:rsidRPr="00876309" w:rsidRDefault="00C02C69" w:rsidP="00C02C69">
      <w:pPr>
        <w:rPr>
          <w:color w:val="7030A0"/>
        </w:rPr>
      </w:pPr>
      <w:r w:rsidRPr="00876309">
        <w:rPr>
          <w:color w:val="7030A0"/>
        </w:rPr>
        <w:t xml:space="preserve">Décrire le moyen d’authentification </w:t>
      </w:r>
      <w:r w:rsidR="004A586C" w:rsidRPr="00876309">
        <w:rPr>
          <w:color w:val="7030A0"/>
        </w:rPr>
        <w:t>(https</w:t>
      </w:r>
      <w:r w:rsidRPr="00876309">
        <w:rPr>
          <w:rFonts w:ascii="Calibri" w:hAnsi="Calibri" w:cs="Calibri"/>
          <w:color w:val="7030A0"/>
        </w:rPr>
        <w:t> </w:t>
      </w:r>
      <w:r w:rsidRPr="00876309">
        <w:rPr>
          <w:color w:val="7030A0"/>
        </w:rPr>
        <w:t xml:space="preserve">; </w:t>
      </w:r>
      <w:proofErr w:type="spellStart"/>
      <w:r w:rsidRPr="00876309">
        <w:rPr>
          <w:color w:val="7030A0"/>
        </w:rPr>
        <w:t>ldap</w:t>
      </w:r>
      <w:proofErr w:type="spellEnd"/>
      <w:r w:rsidRPr="00876309">
        <w:rPr>
          <w:rFonts w:ascii="Calibri" w:hAnsi="Calibri" w:cs="Calibri"/>
          <w:color w:val="7030A0"/>
        </w:rPr>
        <w:t> </w:t>
      </w:r>
      <w:r w:rsidRPr="00876309">
        <w:rPr>
          <w:color w:val="7030A0"/>
        </w:rPr>
        <w:t xml:space="preserve">; </w:t>
      </w:r>
      <w:proofErr w:type="spellStart"/>
      <w:r w:rsidRPr="00876309">
        <w:rPr>
          <w:color w:val="7030A0"/>
        </w:rPr>
        <w:t>sso</w:t>
      </w:r>
      <w:proofErr w:type="spellEnd"/>
      <w:r w:rsidRPr="00876309">
        <w:rPr>
          <w:color w:val="7030A0"/>
        </w:rPr>
        <w:t xml:space="preserve"> etc…)</w:t>
      </w:r>
    </w:p>
    <w:p w14:paraId="30CFEDDF" w14:textId="77777777" w:rsidR="00C02C69" w:rsidRPr="00876309" w:rsidRDefault="00C02C69" w:rsidP="00C02C69"/>
    <w:p w14:paraId="33E55DC7" w14:textId="77777777" w:rsidR="00C02C69" w:rsidRPr="00876309" w:rsidRDefault="00C02C69" w:rsidP="00C02C69">
      <w:pPr>
        <w:pStyle w:val="Titre3"/>
        <w:rPr>
          <w:i w:val="0"/>
        </w:rPr>
      </w:pPr>
      <w:bookmarkStart w:id="14" w:name="_Toc180072700"/>
      <w:r w:rsidRPr="00876309">
        <w:rPr>
          <w:i w:val="0"/>
        </w:rPr>
        <w:t>P</w:t>
      </w:r>
      <w:r w:rsidR="00E4070C" w:rsidRPr="00876309">
        <w:rPr>
          <w:i w:val="0"/>
        </w:rPr>
        <w:t>lage d’utilisation</w:t>
      </w:r>
      <w:r w:rsidR="00CE4CB6" w:rsidRPr="00876309">
        <w:rPr>
          <w:rFonts w:ascii="Calibri" w:hAnsi="Calibri" w:cs="Calibri"/>
          <w:i w:val="0"/>
        </w:rPr>
        <w:t> </w:t>
      </w:r>
      <w:r w:rsidR="00CE4CB6" w:rsidRPr="00876309">
        <w:rPr>
          <w:rFonts w:ascii="Calibri" w:hAnsi="Calibri" w:cs="Calibri"/>
          <w:i w:val="0"/>
          <w:color w:val="0677C5" w:themeColor="background1" w:themeShade="80"/>
        </w:rPr>
        <w:t>(</w:t>
      </w:r>
      <w:proofErr w:type="spellStart"/>
      <w:r w:rsidR="00541A5E" w:rsidRPr="00876309">
        <w:rPr>
          <w:i w:val="0"/>
          <w:color w:val="0677C5" w:themeColor="background1" w:themeShade="80"/>
        </w:rPr>
        <w:t>leanIX</w:t>
      </w:r>
      <w:proofErr w:type="spellEnd"/>
      <w:r w:rsidR="00CE4CB6" w:rsidRPr="00876309">
        <w:rPr>
          <w:i w:val="0"/>
          <w:color w:val="0677C5" w:themeColor="background1" w:themeShade="80"/>
        </w:rPr>
        <w:t>)</w:t>
      </w:r>
      <w:bookmarkEnd w:id="14"/>
    </w:p>
    <w:p w14:paraId="014B6600" w14:textId="77777777" w:rsidR="00C02C69" w:rsidRPr="00876309" w:rsidRDefault="00C768AE" w:rsidP="00C02C69">
      <w:pPr>
        <w:rPr>
          <w:color w:val="7030A0"/>
        </w:rPr>
      </w:pPr>
      <w:r w:rsidRPr="00876309">
        <w:rPr>
          <w:color w:val="7030A0"/>
        </w:rPr>
        <w:t>Définissez clairement les plages horaires et les périodes de maintenance prévues.</w:t>
      </w:r>
    </w:p>
    <w:p w14:paraId="4494C526" w14:textId="77777777" w:rsidR="00C768AE" w:rsidRPr="00876309" w:rsidRDefault="00C768AE" w:rsidP="00C02C69"/>
    <w:p w14:paraId="1A5C10A9" w14:textId="77777777" w:rsidR="00735117" w:rsidRDefault="00224193" w:rsidP="00735117">
      <w:pPr>
        <w:pStyle w:val="Titre2"/>
      </w:pPr>
      <w:bookmarkStart w:id="15" w:name="_Toc180072701"/>
      <w:r w:rsidRPr="005E117D">
        <w:t>Principales fonctionnalités de l’application</w:t>
      </w:r>
      <w:r w:rsidR="00CE4CB6">
        <w:t xml:space="preserve"> </w:t>
      </w:r>
      <w:r w:rsidR="00CE4CB6" w:rsidRPr="00CE4CB6">
        <w:rPr>
          <w:color w:val="0677C5" w:themeColor="background1" w:themeShade="80"/>
        </w:rPr>
        <w:t>(</w:t>
      </w:r>
      <w:proofErr w:type="spellStart"/>
      <w:r w:rsidR="00CE4CB6" w:rsidRPr="00CE4CB6">
        <w:rPr>
          <w:color w:val="0677C5" w:themeColor="background1" w:themeShade="80"/>
        </w:rPr>
        <w:t>lean</w:t>
      </w:r>
      <w:r w:rsidR="00717385">
        <w:rPr>
          <w:color w:val="0677C5" w:themeColor="background1" w:themeShade="80"/>
        </w:rPr>
        <w:t>I</w:t>
      </w:r>
      <w:r w:rsidR="00CE4CB6">
        <w:rPr>
          <w:color w:val="0677C5" w:themeColor="background1" w:themeShade="80"/>
        </w:rPr>
        <w:t>X</w:t>
      </w:r>
      <w:proofErr w:type="spellEnd"/>
      <w:r w:rsidR="00CE4CB6" w:rsidRPr="00CE4CB6">
        <w:rPr>
          <w:color w:val="0677C5" w:themeColor="background1" w:themeShade="80"/>
        </w:rPr>
        <w:t>)</w:t>
      </w:r>
      <w:bookmarkEnd w:id="15"/>
    </w:p>
    <w:p w14:paraId="58F7D7C5" w14:textId="77777777" w:rsidR="00462ECC" w:rsidRPr="00E64560" w:rsidRDefault="00E64560" w:rsidP="00462ECC">
      <w:pPr>
        <w:rPr>
          <w:i/>
          <w:color w:val="7030A0"/>
        </w:rPr>
      </w:pPr>
      <w:r w:rsidRPr="00E64560">
        <w:rPr>
          <w:i/>
          <w:color w:val="7030A0"/>
        </w:rPr>
        <w:t xml:space="preserve">Décrire les fonctionnalités de l’application </w:t>
      </w:r>
    </w:p>
    <w:p w14:paraId="371D7922" w14:textId="77777777" w:rsidR="00735117" w:rsidRDefault="00735117" w:rsidP="00735117"/>
    <w:p w14:paraId="00BCDBA8" w14:textId="77777777" w:rsidR="00735117" w:rsidRDefault="00224193" w:rsidP="00735117">
      <w:pPr>
        <w:pStyle w:val="Titre2"/>
      </w:pPr>
      <w:bookmarkStart w:id="16" w:name="_Toc180072702"/>
      <w:r>
        <w:t>Architecture applicative</w:t>
      </w:r>
      <w:bookmarkEnd w:id="16"/>
      <w:r w:rsidR="002F322B">
        <w:t xml:space="preserve"> </w:t>
      </w:r>
    </w:p>
    <w:p w14:paraId="68436863" w14:textId="77777777" w:rsidR="00DA0016" w:rsidRDefault="00DA0016" w:rsidP="00DA0016">
      <w:pPr>
        <w:pStyle w:val="Titre3"/>
      </w:pPr>
      <w:bookmarkStart w:id="17" w:name="_Toc180072703"/>
      <w:r>
        <w:t>Schéma détaillé de l’architecture applicative</w:t>
      </w:r>
      <w:bookmarkEnd w:id="17"/>
    </w:p>
    <w:p w14:paraId="7D088C2F" w14:textId="77777777" w:rsidR="00946ED0" w:rsidRDefault="00E64560" w:rsidP="00E64560">
      <w:pPr>
        <w:rPr>
          <w:i/>
          <w:color w:val="7030A0"/>
        </w:rPr>
      </w:pPr>
      <w:r w:rsidRPr="00E64560">
        <w:rPr>
          <w:i/>
          <w:color w:val="7030A0"/>
        </w:rPr>
        <w:t>Fournir le schéma de l’architecture applicative</w:t>
      </w:r>
      <w:r w:rsidR="00077ED4">
        <w:rPr>
          <w:i/>
          <w:color w:val="7030A0"/>
        </w:rPr>
        <w:t xml:space="preserve"> </w:t>
      </w:r>
    </w:p>
    <w:p w14:paraId="4BF6D3CB" w14:textId="77777777" w:rsidR="00E64560" w:rsidRDefault="00946ED0" w:rsidP="00E64560">
      <w:pPr>
        <w:rPr>
          <w:i/>
          <w:color w:val="7030A0"/>
        </w:rPr>
      </w:pPr>
      <w:r w:rsidRPr="00946ED0">
        <w:rPr>
          <w:i/>
          <w:color w:val="7030A0"/>
        </w:rPr>
        <w:t>Exemple</w:t>
      </w:r>
      <w:r w:rsidR="00077ED4" w:rsidRPr="00946ED0">
        <w:rPr>
          <w:i/>
          <w:color w:val="7030A0"/>
        </w:rPr>
        <w:t xml:space="preserve"> </w:t>
      </w:r>
      <w:r w:rsidRPr="00946ED0">
        <w:rPr>
          <w:i/>
          <w:color w:val="7030A0"/>
        </w:rPr>
        <w:t xml:space="preserve">extrait du </w:t>
      </w:r>
      <w:r w:rsidR="00AD7C22">
        <w:rPr>
          <w:i/>
          <w:color w:val="7030A0"/>
        </w:rPr>
        <w:t>DEX</w:t>
      </w:r>
      <w:r w:rsidRPr="00946ED0">
        <w:rPr>
          <w:i/>
          <w:color w:val="7030A0"/>
        </w:rPr>
        <w:t xml:space="preserve"> de l’application </w:t>
      </w:r>
      <w:r w:rsidR="00C768AE" w:rsidRPr="00946ED0">
        <w:rPr>
          <w:i/>
          <w:color w:val="7030A0"/>
        </w:rPr>
        <w:t>bécasse</w:t>
      </w:r>
      <w:r w:rsidR="00C768AE" w:rsidRPr="00946ED0">
        <w:rPr>
          <w:rFonts w:ascii="Calibri" w:hAnsi="Calibri" w:cs="Calibri"/>
          <w:i/>
          <w:color w:val="7030A0"/>
        </w:rPr>
        <w:t> </w:t>
      </w:r>
      <w:r w:rsidR="00C768AE">
        <w:rPr>
          <w:i/>
          <w:color w:val="7030A0"/>
        </w:rPr>
        <w:t>ci</w:t>
      </w:r>
      <w:r>
        <w:rPr>
          <w:i/>
          <w:color w:val="7030A0"/>
        </w:rPr>
        <w:t>-dessous (</w:t>
      </w:r>
      <w:r w:rsidR="00AD7C22">
        <w:rPr>
          <w:i/>
          <w:color w:val="7030A0"/>
        </w:rPr>
        <w:t>à</w:t>
      </w:r>
      <w:r>
        <w:rPr>
          <w:i/>
          <w:color w:val="7030A0"/>
        </w:rPr>
        <w:t xml:space="preserve"> supprimer pour votre DEX)</w:t>
      </w:r>
      <w:r w:rsidR="00077ED4">
        <w:rPr>
          <w:i/>
          <w:color w:val="7030A0"/>
        </w:rPr>
        <w:t xml:space="preserve"> </w:t>
      </w:r>
    </w:p>
    <w:p w14:paraId="5728022A" w14:textId="77777777" w:rsidR="00946ED0" w:rsidRPr="00E64560" w:rsidRDefault="00946ED0" w:rsidP="00E64560">
      <w:pPr>
        <w:rPr>
          <w:i/>
          <w:color w:val="7030A0"/>
        </w:rPr>
      </w:pPr>
      <w:r>
        <w:rPr>
          <w:noProof/>
        </w:rPr>
        <w:drawing>
          <wp:inline distT="0" distB="0" distL="0" distR="0" wp14:anchorId="25274A1A" wp14:editId="6F528C74">
            <wp:extent cx="5972810" cy="2992755"/>
            <wp:effectExtent l="0" t="0" r="889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E2EB" w14:textId="77777777" w:rsidR="00E64560" w:rsidRPr="00E64560" w:rsidRDefault="00E64560" w:rsidP="00E64560"/>
    <w:p w14:paraId="3EF92D29" w14:textId="77777777" w:rsidR="00DA0016" w:rsidRDefault="00DA0016" w:rsidP="00DA0016">
      <w:pPr>
        <w:pStyle w:val="Titre3"/>
        <w:rPr>
          <w:color w:val="0677C5" w:themeColor="background1" w:themeShade="80"/>
        </w:rPr>
      </w:pPr>
      <w:bookmarkStart w:id="18" w:name="_Toc180072704"/>
      <w:r>
        <w:t>Liste des composants applicatifs</w:t>
      </w:r>
      <w:r w:rsidR="00DD248B">
        <w:t xml:space="preserve"> </w:t>
      </w:r>
      <w:r w:rsidR="00DD248B" w:rsidRPr="00CE4CB6">
        <w:rPr>
          <w:color w:val="0677C5" w:themeColor="background1" w:themeShade="80"/>
        </w:rPr>
        <w:t>(</w:t>
      </w:r>
      <w:proofErr w:type="spellStart"/>
      <w:r w:rsidR="00DD248B" w:rsidRPr="00CE4CB6">
        <w:rPr>
          <w:color w:val="0677C5" w:themeColor="background1" w:themeShade="80"/>
        </w:rPr>
        <w:t>lean</w:t>
      </w:r>
      <w:r w:rsidR="00DD248B">
        <w:rPr>
          <w:color w:val="0677C5" w:themeColor="background1" w:themeShade="80"/>
        </w:rPr>
        <w:t>X</w:t>
      </w:r>
      <w:proofErr w:type="spellEnd"/>
      <w:r w:rsidR="00DD248B" w:rsidRPr="00CE4CB6">
        <w:rPr>
          <w:color w:val="0677C5" w:themeColor="background1" w:themeShade="80"/>
        </w:rPr>
        <w:t>)</w:t>
      </w:r>
      <w:bookmarkEnd w:id="18"/>
    </w:p>
    <w:p w14:paraId="3ACF196E" w14:textId="77777777" w:rsidR="00C768AE" w:rsidRDefault="00C768AE" w:rsidP="00224193">
      <w:pPr>
        <w:rPr>
          <w:i/>
          <w:color w:val="7030A0"/>
        </w:rPr>
      </w:pPr>
      <w:r w:rsidRPr="00C768AE">
        <w:rPr>
          <w:i/>
          <w:color w:val="7030A0"/>
        </w:rPr>
        <w:t>Listez tous les composants applicatif (middleware) nécessaires au bon fonctionnement de l'application</w:t>
      </w:r>
    </w:p>
    <w:p w14:paraId="0321D375" w14:textId="77777777" w:rsidR="00735117" w:rsidRDefault="00735117" w:rsidP="00C02C69">
      <w:pPr>
        <w:pStyle w:val="Titre1"/>
        <w:keepNext/>
        <w:keepLines/>
        <w:suppressLineNumbers w:val="0"/>
        <w:spacing w:before="480" w:after="0" w:line="276" w:lineRule="auto"/>
        <w:ind w:left="432" w:hanging="432"/>
      </w:pPr>
      <w:bookmarkStart w:id="19" w:name="_Toc155883598"/>
      <w:bookmarkStart w:id="20" w:name="_Hlk203142024"/>
      <w:bookmarkStart w:id="21" w:name="_Toc180072705"/>
      <w:r>
        <w:lastRenderedPageBreak/>
        <w:t>Architecture technique</w:t>
      </w:r>
      <w:bookmarkStart w:id="22" w:name="_Toc155883600"/>
      <w:bookmarkEnd w:id="19"/>
      <w:r w:rsidR="00C02C69">
        <w:t xml:space="preserve"> </w:t>
      </w:r>
      <w:bookmarkEnd w:id="20"/>
      <w:r w:rsidR="00C02C69">
        <w:t xml:space="preserve">de </w:t>
      </w:r>
      <w:r>
        <w:t>recette/pré production</w:t>
      </w:r>
      <w:bookmarkEnd w:id="21"/>
      <w:bookmarkEnd w:id="22"/>
    </w:p>
    <w:p w14:paraId="43B9F4BD" w14:textId="77777777" w:rsidR="00C02C69" w:rsidRDefault="00C02C69" w:rsidP="00C02C69">
      <w:pPr>
        <w:pStyle w:val="Titre2"/>
      </w:pPr>
      <w:bookmarkStart w:id="23" w:name="_Toc180072706"/>
      <w:r w:rsidRPr="00C02C69">
        <w:t>Schéma d’architecture technique</w:t>
      </w:r>
      <w:r w:rsidR="00CE4CB6">
        <w:t xml:space="preserve"> </w:t>
      </w:r>
      <w:r w:rsidR="00CE4CB6" w:rsidRPr="00CE4CB6">
        <w:rPr>
          <w:color w:val="0677C5" w:themeColor="background1" w:themeShade="80"/>
        </w:rPr>
        <w:t>(</w:t>
      </w:r>
      <w:proofErr w:type="spellStart"/>
      <w:r w:rsidR="004E6AFF">
        <w:rPr>
          <w:color w:val="0677C5" w:themeColor="background1" w:themeShade="80"/>
        </w:rPr>
        <w:t>L</w:t>
      </w:r>
      <w:r w:rsidR="00CE4CB6" w:rsidRPr="00CE4CB6">
        <w:rPr>
          <w:color w:val="0677C5" w:themeColor="background1" w:themeShade="80"/>
        </w:rPr>
        <w:t>ean</w:t>
      </w:r>
      <w:r w:rsidR="004E6AFF">
        <w:rPr>
          <w:color w:val="0677C5" w:themeColor="background1" w:themeShade="80"/>
        </w:rPr>
        <w:t>I</w:t>
      </w:r>
      <w:r w:rsidR="00CE4CB6">
        <w:rPr>
          <w:color w:val="0677C5" w:themeColor="background1" w:themeShade="80"/>
        </w:rPr>
        <w:t>X</w:t>
      </w:r>
      <w:proofErr w:type="spellEnd"/>
      <w:r w:rsidR="00CE4CB6" w:rsidRPr="00CE4CB6">
        <w:rPr>
          <w:color w:val="0677C5" w:themeColor="background1" w:themeShade="80"/>
        </w:rPr>
        <w:t>)</w:t>
      </w:r>
      <w:bookmarkEnd w:id="23"/>
    </w:p>
    <w:p w14:paraId="4FEECA35" w14:textId="77777777" w:rsidR="00C768AE" w:rsidRDefault="00C768AE" w:rsidP="00E64560">
      <w:pPr>
        <w:rPr>
          <w:i/>
          <w:color w:val="7030A0"/>
        </w:rPr>
      </w:pPr>
    </w:p>
    <w:p w14:paraId="16D0320B" w14:textId="77777777" w:rsidR="00E64560" w:rsidRPr="00E4070C" w:rsidRDefault="00E64560" w:rsidP="00E64560">
      <w:pPr>
        <w:rPr>
          <w:b/>
          <w:i/>
          <w:color w:val="7030A0"/>
        </w:rPr>
      </w:pPr>
      <w:r w:rsidRPr="00E64560">
        <w:rPr>
          <w:i/>
          <w:color w:val="7030A0"/>
        </w:rPr>
        <w:t>Fournir le schéma</w:t>
      </w:r>
      <w:r w:rsidR="00C768AE">
        <w:rPr>
          <w:i/>
          <w:color w:val="7030A0"/>
        </w:rPr>
        <w:t xml:space="preserve"> (</w:t>
      </w:r>
      <w:r w:rsidR="00C768AE" w:rsidRPr="00C768AE">
        <w:rPr>
          <w:i/>
          <w:color w:val="7030A0"/>
        </w:rPr>
        <w:t>clairs et détaillés</w:t>
      </w:r>
      <w:r w:rsidR="00C768AE">
        <w:rPr>
          <w:i/>
          <w:color w:val="7030A0"/>
        </w:rPr>
        <w:t>)</w:t>
      </w:r>
      <w:r w:rsidRPr="00E64560">
        <w:rPr>
          <w:i/>
          <w:color w:val="7030A0"/>
        </w:rPr>
        <w:t xml:space="preserve"> de l’architecture </w:t>
      </w:r>
      <w:r w:rsidR="0003127A">
        <w:rPr>
          <w:i/>
          <w:color w:val="7030A0"/>
        </w:rPr>
        <w:t>technique</w:t>
      </w:r>
      <w:r w:rsidR="00E4070C">
        <w:rPr>
          <w:i/>
          <w:color w:val="7030A0"/>
        </w:rPr>
        <w:t xml:space="preserve"> pour le </w:t>
      </w:r>
      <w:r w:rsidR="00E4070C">
        <w:rPr>
          <w:b/>
          <w:i/>
          <w:color w:val="7030A0"/>
        </w:rPr>
        <w:t>HORS-PRODUCTIO</w:t>
      </w:r>
      <w:r w:rsidR="00E4070C" w:rsidRPr="00E4070C">
        <w:rPr>
          <w:b/>
          <w:i/>
          <w:color w:val="7030A0"/>
        </w:rPr>
        <w:t>N</w:t>
      </w:r>
    </w:p>
    <w:p w14:paraId="4C1C7ADB" w14:textId="77777777" w:rsidR="00E64560" w:rsidRPr="00E64560" w:rsidRDefault="00E64560" w:rsidP="00E64560"/>
    <w:p w14:paraId="7BA1F97F" w14:textId="77777777" w:rsidR="00C02C69" w:rsidRDefault="0072384C" w:rsidP="00C02C69">
      <w:pPr>
        <w:pStyle w:val="Titre2"/>
      </w:pPr>
      <w:bookmarkStart w:id="24" w:name="_Toc180072707"/>
      <w:r>
        <w:t>Spécification par Serveurs</w:t>
      </w:r>
      <w:bookmarkEnd w:id="24"/>
    </w:p>
    <w:p w14:paraId="0FED8A74" w14:textId="77777777" w:rsidR="00C768AE" w:rsidRPr="00C768AE" w:rsidRDefault="00C768AE" w:rsidP="00C768AE"/>
    <w:p w14:paraId="26E54DCC" w14:textId="77777777" w:rsidR="00E4070C" w:rsidRPr="00E4070C" w:rsidRDefault="00C768AE" w:rsidP="00E4070C">
      <w:pPr>
        <w:rPr>
          <w:b/>
          <w:i/>
          <w:color w:val="7030A0"/>
          <w:u w:val="single"/>
        </w:rPr>
      </w:pPr>
      <w:r w:rsidRPr="00C768AE">
        <w:rPr>
          <w:b/>
          <w:i/>
          <w:color w:val="7030A0"/>
          <w:u w:val="single"/>
        </w:rPr>
        <w:t>Les sous-parties doivent être adaptées en fonction du nombre de serveurs et de leurs rôles. Chaque sous-partie doit correspondre à un serveur</w:t>
      </w:r>
      <w:r>
        <w:rPr>
          <w:b/>
          <w:i/>
          <w:color w:val="7030A0"/>
          <w:u w:val="single"/>
        </w:rPr>
        <w:t xml:space="preserve">. </w:t>
      </w:r>
    </w:p>
    <w:p w14:paraId="45E653CA" w14:textId="77777777" w:rsidR="00E4070C" w:rsidRPr="00E4070C" w:rsidRDefault="00E4070C" w:rsidP="00E4070C"/>
    <w:p w14:paraId="30294D91" w14:textId="77777777" w:rsidR="00C02C69" w:rsidRDefault="00C02C69" w:rsidP="00C02C69">
      <w:pPr>
        <w:pStyle w:val="Titre3"/>
        <w:rPr>
          <w:color w:val="7030A0"/>
        </w:rPr>
      </w:pPr>
      <w:bookmarkStart w:id="25" w:name="_Toc180072708"/>
      <w:r>
        <w:t xml:space="preserve">Serveur </w:t>
      </w:r>
      <w:r w:rsidR="00E4070C">
        <w:t xml:space="preserve">présentation : </w:t>
      </w:r>
      <w:r w:rsidR="00E4070C" w:rsidRPr="00E4070C">
        <w:rPr>
          <w:color w:val="7030A0"/>
        </w:rPr>
        <w:t>Nom</w:t>
      </w:r>
      <w:bookmarkEnd w:id="25"/>
    </w:p>
    <w:p w14:paraId="3B917DB5" w14:textId="77777777" w:rsidR="00C768AE" w:rsidRDefault="00C768AE" w:rsidP="00C768AE"/>
    <w:p w14:paraId="57904DE9" w14:textId="77777777" w:rsidR="00C768AE" w:rsidRPr="00C768AE" w:rsidRDefault="00C768AE" w:rsidP="00C768AE">
      <w:pPr>
        <w:rPr>
          <w:i/>
          <w:color w:val="7030A0"/>
        </w:rPr>
      </w:pPr>
      <w:r>
        <w:rPr>
          <w:i/>
          <w:color w:val="7030A0"/>
        </w:rPr>
        <w:t>Complétez</w:t>
      </w:r>
      <w:r w:rsidRPr="00C768AE">
        <w:rPr>
          <w:i/>
          <w:color w:val="7030A0"/>
        </w:rPr>
        <w:t xml:space="preserve"> les sous-sections comme pour le serveur de présentation de recette/pré production, en adaptant les détails.</w:t>
      </w:r>
    </w:p>
    <w:p w14:paraId="5609D695" w14:textId="77777777" w:rsidR="00C768AE" w:rsidRDefault="00C768AE" w:rsidP="00C768AE"/>
    <w:p w14:paraId="527A0465" w14:textId="77777777" w:rsidR="0072384C" w:rsidRDefault="0072384C" w:rsidP="0072384C"/>
    <w:p w14:paraId="2E07709B" w14:textId="77777777" w:rsidR="00592B4E" w:rsidRPr="007B08DB" w:rsidRDefault="00221B84" w:rsidP="007B08DB">
      <w:pPr>
        <w:pStyle w:val="Titre4"/>
      </w:pPr>
      <w:bookmarkStart w:id="26" w:name="_Toc180072709"/>
      <w:r w:rsidRPr="007B08DB">
        <w:t>Configuration matérielle</w:t>
      </w:r>
      <w:bookmarkEnd w:id="26"/>
      <w:r w:rsidRPr="007B08D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9"/>
        <w:gridCol w:w="283"/>
        <w:gridCol w:w="6088"/>
      </w:tblGrid>
      <w:tr w:rsidR="00E64560" w:rsidRPr="00CB34FB" w14:paraId="4E547CD7" w14:textId="77777777" w:rsidTr="003C59DB">
        <w:tc>
          <w:tcPr>
            <w:tcW w:w="2689" w:type="dxa"/>
          </w:tcPr>
          <w:p w14:paraId="6E77C2F2" w14:textId="77777777" w:rsidR="00E64560" w:rsidRPr="00CB34FB" w:rsidRDefault="00E64560" w:rsidP="003C59DB">
            <w:pPr>
              <w:pStyle w:val="Tableau-Contenu"/>
            </w:pPr>
            <w:r w:rsidRPr="00CB34FB">
              <w:t>Processeur</w:t>
            </w:r>
          </w:p>
        </w:tc>
        <w:tc>
          <w:tcPr>
            <w:tcW w:w="283" w:type="dxa"/>
          </w:tcPr>
          <w:p w14:paraId="037EB98D" w14:textId="77777777" w:rsidR="00E64560" w:rsidRPr="00CB34FB" w:rsidRDefault="00E64560" w:rsidP="003C59DB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2FA0FE9C" w14:textId="77777777" w:rsidR="00E64560" w:rsidRPr="00CB34FB" w:rsidRDefault="00E64560" w:rsidP="003C59DB">
            <w:pPr>
              <w:pStyle w:val="Tableau-Contenu"/>
            </w:pPr>
          </w:p>
        </w:tc>
      </w:tr>
      <w:tr w:rsidR="00E64560" w:rsidRPr="00CB34FB" w14:paraId="681CB590" w14:textId="77777777" w:rsidTr="003C59DB">
        <w:tc>
          <w:tcPr>
            <w:tcW w:w="2689" w:type="dxa"/>
          </w:tcPr>
          <w:p w14:paraId="1A46199A" w14:textId="77777777" w:rsidR="00E64560" w:rsidRPr="00CB34FB" w:rsidRDefault="00E64560" w:rsidP="003C59DB">
            <w:pPr>
              <w:pStyle w:val="Tableau-Contenu"/>
            </w:pPr>
            <w:r w:rsidRPr="00CB34FB">
              <w:t>Espace disque</w:t>
            </w:r>
          </w:p>
        </w:tc>
        <w:tc>
          <w:tcPr>
            <w:tcW w:w="283" w:type="dxa"/>
          </w:tcPr>
          <w:p w14:paraId="0E50E617" w14:textId="77777777" w:rsidR="00E64560" w:rsidRPr="00CB34FB" w:rsidRDefault="00E64560" w:rsidP="003C59DB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5097BC39" w14:textId="77777777" w:rsidR="00E64560" w:rsidRPr="00CB34FB" w:rsidRDefault="00E64560" w:rsidP="003C59DB">
            <w:pPr>
              <w:pStyle w:val="Tableau-Contenu"/>
            </w:pPr>
          </w:p>
        </w:tc>
      </w:tr>
      <w:tr w:rsidR="00E64560" w:rsidRPr="00CB34FB" w14:paraId="5E6122B7" w14:textId="77777777" w:rsidTr="003C59DB">
        <w:tc>
          <w:tcPr>
            <w:tcW w:w="2689" w:type="dxa"/>
          </w:tcPr>
          <w:p w14:paraId="306E53DE" w14:textId="77777777" w:rsidR="00E64560" w:rsidRPr="00CB34FB" w:rsidRDefault="00E64560" w:rsidP="003C59DB">
            <w:pPr>
              <w:pStyle w:val="Tableau-Contenu"/>
            </w:pPr>
            <w:r w:rsidRPr="00CB34FB">
              <w:t>Mémoire vive</w:t>
            </w:r>
          </w:p>
        </w:tc>
        <w:tc>
          <w:tcPr>
            <w:tcW w:w="283" w:type="dxa"/>
          </w:tcPr>
          <w:p w14:paraId="13943D79" w14:textId="77777777" w:rsidR="00E64560" w:rsidRPr="00CB34FB" w:rsidRDefault="00E64560" w:rsidP="003C59DB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39070BEC" w14:textId="77777777" w:rsidR="00E64560" w:rsidRPr="00CB34FB" w:rsidRDefault="00E64560" w:rsidP="003C59DB">
            <w:pPr>
              <w:pStyle w:val="Tableau-Contenu"/>
            </w:pPr>
          </w:p>
        </w:tc>
      </w:tr>
      <w:tr w:rsidR="00E64560" w:rsidRPr="00CB34FB" w14:paraId="520810ED" w14:textId="77777777" w:rsidTr="003C59DB">
        <w:tc>
          <w:tcPr>
            <w:tcW w:w="2689" w:type="dxa"/>
          </w:tcPr>
          <w:p w14:paraId="4F7DB958" w14:textId="77777777" w:rsidR="00E64560" w:rsidRPr="00CB34FB" w:rsidRDefault="00E64560" w:rsidP="003C59DB">
            <w:pPr>
              <w:pStyle w:val="Tableau-Contenu"/>
            </w:pPr>
            <w:r w:rsidRPr="00CB34FB">
              <w:t>Système d’exploitation</w:t>
            </w:r>
          </w:p>
        </w:tc>
        <w:tc>
          <w:tcPr>
            <w:tcW w:w="283" w:type="dxa"/>
          </w:tcPr>
          <w:p w14:paraId="253C5045" w14:textId="77777777" w:rsidR="00E64560" w:rsidRPr="00CB34FB" w:rsidRDefault="00E64560" w:rsidP="003C59DB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15E01EBE" w14:textId="77777777" w:rsidR="00E64560" w:rsidRPr="00CB34FB" w:rsidRDefault="00E64560" w:rsidP="003C59DB">
            <w:pPr>
              <w:pStyle w:val="Tableau-Contenu"/>
            </w:pPr>
          </w:p>
        </w:tc>
      </w:tr>
      <w:tr w:rsidR="00077ED4" w:rsidRPr="00CB34FB" w14:paraId="5D2B3E86" w14:textId="77777777" w:rsidTr="003C59DB">
        <w:tc>
          <w:tcPr>
            <w:tcW w:w="2689" w:type="dxa"/>
          </w:tcPr>
          <w:p w14:paraId="1A7E2CE4" w14:textId="77777777" w:rsidR="00077ED4" w:rsidRPr="00CB34FB" w:rsidRDefault="00077ED4" w:rsidP="003C59DB">
            <w:pPr>
              <w:pStyle w:val="Tableau-Contenu"/>
            </w:pPr>
            <w:r w:rsidRPr="00946ED0">
              <w:t>Adresse IP</w:t>
            </w:r>
          </w:p>
        </w:tc>
        <w:tc>
          <w:tcPr>
            <w:tcW w:w="283" w:type="dxa"/>
          </w:tcPr>
          <w:p w14:paraId="758CE3AB" w14:textId="77777777" w:rsidR="00077ED4" w:rsidRPr="00CB34FB" w:rsidRDefault="00077ED4" w:rsidP="003C59DB">
            <w:pPr>
              <w:pStyle w:val="Tableau-Contenu"/>
            </w:pPr>
          </w:p>
        </w:tc>
        <w:tc>
          <w:tcPr>
            <w:tcW w:w="6088" w:type="dxa"/>
          </w:tcPr>
          <w:p w14:paraId="390703D8" w14:textId="77777777" w:rsidR="00077ED4" w:rsidRPr="00CB34FB" w:rsidRDefault="00077ED4" w:rsidP="003C59DB">
            <w:pPr>
              <w:pStyle w:val="Tableau-Contenu"/>
            </w:pPr>
          </w:p>
        </w:tc>
      </w:tr>
    </w:tbl>
    <w:p w14:paraId="5F0A7857" w14:textId="77777777" w:rsidR="00077ED4" w:rsidRDefault="007B08DB" w:rsidP="007B08DB">
      <w:pPr>
        <w:pStyle w:val="Titre4"/>
      </w:pPr>
      <w:bookmarkStart w:id="27" w:name="_Toc180072710"/>
      <w:r>
        <w:t>Composant applicatif</w:t>
      </w:r>
      <w:bookmarkEnd w:id="27"/>
    </w:p>
    <w:p w14:paraId="2FB77D65" w14:textId="77777777" w:rsidR="00C62BAD" w:rsidRDefault="00C62BAD" w:rsidP="00C62BAD">
      <w:pPr>
        <w:pStyle w:val="Corpsdetexte"/>
        <w:rPr>
          <w:i/>
          <w:color w:val="7030A0"/>
        </w:rPr>
      </w:pPr>
      <w:r w:rsidRPr="0034483F">
        <w:rPr>
          <w:i/>
          <w:color w:val="7030A0"/>
        </w:rPr>
        <w:t xml:space="preserve">Cette partie renseigne sur </w:t>
      </w:r>
      <w:r w:rsidR="0034483F" w:rsidRPr="0034483F">
        <w:rPr>
          <w:i/>
          <w:color w:val="7030A0"/>
        </w:rPr>
        <w:t>les composants applicatifs</w:t>
      </w:r>
      <w:r w:rsidRPr="0034483F">
        <w:rPr>
          <w:i/>
          <w:color w:val="7030A0"/>
        </w:rPr>
        <w:t xml:space="preserve"> qui sont </w:t>
      </w:r>
      <w:r w:rsidR="0034483F" w:rsidRPr="0034483F">
        <w:rPr>
          <w:i/>
          <w:color w:val="7030A0"/>
        </w:rPr>
        <w:t>installés sur le serveur afin de faire fonctionner l’application</w:t>
      </w:r>
    </w:p>
    <w:p w14:paraId="2D5252BA" w14:textId="77777777" w:rsidR="00364438" w:rsidRPr="0034483F" w:rsidRDefault="00364438" w:rsidP="00C62BAD">
      <w:pPr>
        <w:pStyle w:val="Corpsdetexte"/>
        <w:rPr>
          <w:i/>
          <w:color w:val="7030A0"/>
        </w:rPr>
      </w:pPr>
    </w:p>
    <w:p w14:paraId="4A3C648A" w14:textId="77777777" w:rsidR="00C62BAD" w:rsidRDefault="007B08DB" w:rsidP="00C62BAD">
      <w:pPr>
        <w:pStyle w:val="Titre4"/>
      </w:pPr>
      <w:bookmarkStart w:id="28" w:name="_Toc180072711"/>
      <w:r>
        <w:t>Spécificité</w:t>
      </w:r>
      <w:bookmarkEnd w:id="28"/>
    </w:p>
    <w:p w14:paraId="09E9DA1A" w14:textId="77777777" w:rsidR="00C62BAD" w:rsidRPr="00C62BAD" w:rsidRDefault="00C62BAD" w:rsidP="00C62BAD">
      <w:pPr>
        <w:pStyle w:val="Corpsdetexte"/>
        <w:rPr>
          <w:i/>
          <w:color w:val="7030A0"/>
        </w:rPr>
      </w:pPr>
      <w:r w:rsidRPr="00C62BAD">
        <w:rPr>
          <w:i/>
          <w:color w:val="7030A0"/>
        </w:rPr>
        <w:t>Lister et décrire les spécificités du serveur. Cela pour objectif de tracer les particul</w:t>
      </w:r>
      <w:r w:rsidR="00517172">
        <w:rPr>
          <w:i/>
          <w:color w:val="7030A0"/>
        </w:rPr>
        <w:t>arités</w:t>
      </w:r>
      <w:r w:rsidRPr="00C62BAD">
        <w:rPr>
          <w:i/>
          <w:color w:val="7030A0"/>
        </w:rPr>
        <w:t xml:space="preserve">. Cela sera utiles pour la maintenance.  </w:t>
      </w:r>
    </w:p>
    <w:p w14:paraId="6B60D45C" w14:textId="77777777" w:rsidR="00077ED4" w:rsidRDefault="00077ED4" w:rsidP="00E64560"/>
    <w:p w14:paraId="7CBFC11C" w14:textId="77777777" w:rsidR="00077ED4" w:rsidRPr="00E64560" w:rsidRDefault="00077ED4" w:rsidP="00E64560"/>
    <w:p w14:paraId="63603A64" w14:textId="77777777" w:rsidR="00C02C69" w:rsidRDefault="00C02C69" w:rsidP="00C02C69">
      <w:pPr>
        <w:pStyle w:val="Titre3"/>
        <w:rPr>
          <w:color w:val="7030A0"/>
        </w:rPr>
      </w:pPr>
      <w:bookmarkStart w:id="29" w:name="_Toc180072712"/>
      <w:r>
        <w:t xml:space="preserve">Serveur </w:t>
      </w:r>
      <w:r w:rsidR="00E4070C">
        <w:t xml:space="preserve">d’application : </w:t>
      </w:r>
      <w:r w:rsidR="00E4070C" w:rsidRPr="00E4070C">
        <w:rPr>
          <w:color w:val="7030A0"/>
        </w:rPr>
        <w:t>Nom</w:t>
      </w:r>
      <w:bookmarkEnd w:id="29"/>
    </w:p>
    <w:p w14:paraId="7DAD0BD4" w14:textId="77777777" w:rsidR="00C768AE" w:rsidRDefault="00C768AE" w:rsidP="00C768AE"/>
    <w:p w14:paraId="72ABCDBB" w14:textId="77777777" w:rsidR="00C768AE" w:rsidRPr="00C768AE" w:rsidRDefault="00C768AE" w:rsidP="00C768AE">
      <w:pPr>
        <w:rPr>
          <w:i/>
          <w:color w:val="7030A0"/>
        </w:rPr>
      </w:pPr>
      <w:r>
        <w:rPr>
          <w:i/>
          <w:color w:val="7030A0"/>
        </w:rPr>
        <w:t>Complétez</w:t>
      </w:r>
      <w:r w:rsidRPr="00C768AE">
        <w:rPr>
          <w:i/>
          <w:color w:val="7030A0"/>
        </w:rPr>
        <w:t xml:space="preserve"> les sous-sections comme pour le serveur d</w:t>
      </w:r>
      <w:r>
        <w:rPr>
          <w:i/>
          <w:color w:val="7030A0"/>
        </w:rPr>
        <w:t>’application</w:t>
      </w:r>
      <w:r w:rsidRPr="00C768AE">
        <w:rPr>
          <w:i/>
          <w:color w:val="7030A0"/>
        </w:rPr>
        <w:t xml:space="preserve"> de recette/pré production, en adaptant les détails.</w:t>
      </w:r>
    </w:p>
    <w:p w14:paraId="440079BE" w14:textId="77777777" w:rsidR="00C768AE" w:rsidRPr="00C768AE" w:rsidRDefault="00C768AE" w:rsidP="00C768AE"/>
    <w:p w14:paraId="614B3CC5" w14:textId="77777777" w:rsidR="00C768AE" w:rsidRPr="00C768AE" w:rsidRDefault="00C768AE" w:rsidP="00C768AE"/>
    <w:p w14:paraId="1E674E19" w14:textId="77777777" w:rsidR="00264A29" w:rsidRPr="007B08DB" w:rsidRDefault="00264A29" w:rsidP="00264A29">
      <w:pPr>
        <w:pStyle w:val="Titre4"/>
      </w:pPr>
      <w:bookmarkStart w:id="30" w:name="_Toc180072713"/>
      <w:r w:rsidRPr="007B08DB">
        <w:t>Configuration matérielle</w:t>
      </w:r>
      <w:bookmarkEnd w:id="30"/>
      <w:r w:rsidRPr="007B08D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9"/>
        <w:gridCol w:w="283"/>
        <w:gridCol w:w="6088"/>
      </w:tblGrid>
      <w:tr w:rsidR="00264A29" w:rsidRPr="00CB34FB" w14:paraId="52EB1A73" w14:textId="77777777" w:rsidTr="00517172">
        <w:tc>
          <w:tcPr>
            <w:tcW w:w="2689" w:type="dxa"/>
          </w:tcPr>
          <w:p w14:paraId="7C2BEA92" w14:textId="77777777" w:rsidR="00264A29" w:rsidRPr="00CB34FB" w:rsidRDefault="00264A29" w:rsidP="00517172">
            <w:pPr>
              <w:pStyle w:val="Tableau-Contenu"/>
            </w:pPr>
            <w:r w:rsidRPr="00CB34FB">
              <w:t>Processeur</w:t>
            </w:r>
          </w:p>
        </w:tc>
        <w:tc>
          <w:tcPr>
            <w:tcW w:w="283" w:type="dxa"/>
          </w:tcPr>
          <w:p w14:paraId="3BD2ECE8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25D76284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58B86D4D" w14:textId="77777777" w:rsidTr="00517172">
        <w:tc>
          <w:tcPr>
            <w:tcW w:w="2689" w:type="dxa"/>
          </w:tcPr>
          <w:p w14:paraId="206285F8" w14:textId="77777777" w:rsidR="00264A29" w:rsidRPr="00CB34FB" w:rsidRDefault="00264A29" w:rsidP="00517172">
            <w:pPr>
              <w:pStyle w:val="Tableau-Contenu"/>
            </w:pPr>
            <w:r w:rsidRPr="00CB34FB">
              <w:t>Espace disque</w:t>
            </w:r>
          </w:p>
        </w:tc>
        <w:tc>
          <w:tcPr>
            <w:tcW w:w="283" w:type="dxa"/>
          </w:tcPr>
          <w:p w14:paraId="7EBA4CE9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4C259455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1A270A6E" w14:textId="77777777" w:rsidTr="00517172">
        <w:tc>
          <w:tcPr>
            <w:tcW w:w="2689" w:type="dxa"/>
          </w:tcPr>
          <w:p w14:paraId="3645F672" w14:textId="77777777" w:rsidR="00264A29" w:rsidRPr="00CB34FB" w:rsidRDefault="00264A29" w:rsidP="00517172">
            <w:pPr>
              <w:pStyle w:val="Tableau-Contenu"/>
            </w:pPr>
            <w:r w:rsidRPr="00CB34FB">
              <w:t>Mémoire vive</w:t>
            </w:r>
          </w:p>
        </w:tc>
        <w:tc>
          <w:tcPr>
            <w:tcW w:w="283" w:type="dxa"/>
          </w:tcPr>
          <w:p w14:paraId="350C343A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303C737B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327DB001" w14:textId="77777777" w:rsidTr="00517172">
        <w:tc>
          <w:tcPr>
            <w:tcW w:w="2689" w:type="dxa"/>
          </w:tcPr>
          <w:p w14:paraId="66C7E225" w14:textId="77777777" w:rsidR="00264A29" w:rsidRPr="00CB34FB" w:rsidRDefault="00264A29" w:rsidP="00517172">
            <w:pPr>
              <w:pStyle w:val="Tableau-Contenu"/>
            </w:pPr>
            <w:r w:rsidRPr="00CB34FB">
              <w:t>Système d’exploitation</w:t>
            </w:r>
          </w:p>
        </w:tc>
        <w:tc>
          <w:tcPr>
            <w:tcW w:w="283" w:type="dxa"/>
          </w:tcPr>
          <w:p w14:paraId="1D3B8A86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103DEB6F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7C9D8D71" w14:textId="77777777" w:rsidTr="00517172">
        <w:tc>
          <w:tcPr>
            <w:tcW w:w="2689" w:type="dxa"/>
          </w:tcPr>
          <w:p w14:paraId="1AD5F66D" w14:textId="77777777" w:rsidR="00264A29" w:rsidRPr="00CB34FB" w:rsidRDefault="00264A29" w:rsidP="00517172">
            <w:pPr>
              <w:pStyle w:val="Tableau-Contenu"/>
            </w:pPr>
            <w:r w:rsidRPr="00946ED0">
              <w:lastRenderedPageBreak/>
              <w:t>Adresse IP</w:t>
            </w:r>
          </w:p>
        </w:tc>
        <w:tc>
          <w:tcPr>
            <w:tcW w:w="283" w:type="dxa"/>
          </w:tcPr>
          <w:p w14:paraId="1D5B61D5" w14:textId="77777777" w:rsidR="00264A29" w:rsidRPr="00CB34FB" w:rsidRDefault="00264A29" w:rsidP="00517172">
            <w:pPr>
              <w:pStyle w:val="Tableau-Contenu"/>
            </w:pPr>
          </w:p>
        </w:tc>
        <w:tc>
          <w:tcPr>
            <w:tcW w:w="6088" w:type="dxa"/>
          </w:tcPr>
          <w:p w14:paraId="55C4DEA0" w14:textId="77777777" w:rsidR="00264A29" w:rsidRPr="00CB34FB" w:rsidRDefault="00264A29" w:rsidP="00517172">
            <w:pPr>
              <w:pStyle w:val="Tableau-Contenu"/>
            </w:pPr>
          </w:p>
        </w:tc>
      </w:tr>
    </w:tbl>
    <w:p w14:paraId="434828C7" w14:textId="77777777" w:rsidR="00264A29" w:rsidRDefault="00264A29" w:rsidP="00264A29">
      <w:pPr>
        <w:pStyle w:val="Titre4"/>
      </w:pPr>
      <w:bookmarkStart w:id="31" w:name="_Toc180072714"/>
      <w:r>
        <w:t>Composant applicatif</w:t>
      </w:r>
      <w:bookmarkEnd w:id="31"/>
    </w:p>
    <w:p w14:paraId="42513688" w14:textId="77777777" w:rsidR="00264A29" w:rsidRDefault="00264A29" w:rsidP="00264A29">
      <w:pPr>
        <w:pStyle w:val="Corpsdetexte"/>
        <w:rPr>
          <w:i/>
          <w:color w:val="7030A0"/>
        </w:rPr>
      </w:pPr>
      <w:r w:rsidRPr="0034483F">
        <w:rPr>
          <w:i/>
          <w:color w:val="7030A0"/>
        </w:rPr>
        <w:t>Cette partie renseigne sur les composants applicatifs qui sont installés sur le serveur afin de faire fonctionner l’application</w:t>
      </w:r>
    </w:p>
    <w:p w14:paraId="40A5C9E3" w14:textId="77777777" w:rsidR="004E6AFF" w:rsidRPr="0034483F" w:rsidRDefault="004E6AFF" w:rsidP="00264A29">
      <w:pPr>
        <w:pStyle w:val="Corpsdetexte"/>
        <w:rPr>
          <w:i/>
          <w:color w:val="7030A0"/>
        </w:rPr>
      </w:pPr>
    </w:p>
    <w:p w14:paraId="333ED212" w14:textId="77777777" w:rsidR="00264A29" w:rsidRDefault="00264A29" w:rsidP="00264A29">
      <w:pPr>
        <w:pStyle w:val="Titre4"/>
      </w:pPr>
      <w:bookmarkStart w:id="32" w:name="_Toc180072715"/>
      <w:r>
        <w:t>Spécificité</w:t>
      </w:r>
      <w:bookmarkEnd w:id="32"/>
    </w:p>
    <w:p w14:paraId="0C0DD6C2" w14:textId="77777777" w:rsidR="00264A29" w:rsidRPr="00C62BAD" w:rsidRDefault="00264A29" w:rsidP="00264A29">
      <w:pPr>
        <w:pStyle w:val="Corpsdetexte"/>
        <w:rPr>
          <w:i/>
          <w:color w:val="7030A0"/>
        </w:rPr>
      </w:pPr>
      <w:r w:rsidRPr="00C62BAD">
        <w:rPr>
          <w:i/>
          <w:color w:val="7030A0"/>
        </w:rPr>
        <w:t xml:space="preserve">Lister et décrire les spécificités du serveur. Cela pour objectif de tracer les </w:t>
      </w:r>
      <w:r w:rsidR="005C1DD6" w:rsidRPr="00C62BAD">
        <w:rPr>
          <w:i/>
          <w:color w:val="7030A0"/>
        </w:rPr>
        <w:t>particul</w:t>
      </w:r>
      <w:r w:rsidR="005C1DD6">
        <w:rPr>
          <w:i/>
          <w:color w:val="7030A0"/>
        </w:rPr>
        <w:t>arités</w:t>
      </w:r>
      <w:r w:rsidRPr="00C62BAD">
        <w:rPr>
          <w:i/>
          <w:color w:val="7030A0"/>
        </w:rPr>
        <w:t xml:space="preserve">. Cela sera utiles pour la maintenance.  </w:t>
      </w:r>
    </w:p>
    <w:p w14:paraId="09F47844" w14:textId="77777777" w:rsidR="00264A29" w:rsidRPr="00264A29" w:rsidRDefault="00264A29" w:rsidP="00264A29"/>
    <w:p w14:paraId="02B68D7E" w14:textId="77777777" w:rsidR="00E64560" w:rsidRPr="00E64560" w:rsidRDefault="00E64560" w:rsidP="00E64560"/>
    <w:p w14:paraId="305EC483" w14:textId="77777777" w:rsidR="00C02C69" w:rsidRDefault="00C02C69" w:rsidP="00C02C69">
      <w:pPr>
        <w:pStyle w:val="Titre3"/>
        <w:rPr>
          <w:color w:val="7030A0"/>
        </w:rPr>
      </w:pPr>
      <w:bookmarkStart w:id="33" w:name="_Toc180072716"/>
      <w:r>
        <w:t xml:space="preserve">Serveur de base de </w:t>
      </w:r>
      <w:r w:rsidR="00E4070C">
        <w:t xml:space="preserve">données : </w:t>
      </w:r>
      <w:r w:rsidR="00E4070C" w:rsidRPr="00E4070C">
        <w:rPr>
          <w:color w:val="7030A0"/>
        </w:rPr>
        <w:t>Nom</w:t>
      </w:r>
      <w:bookmarkEnd w:id="33"/>
    </w:p>
    <w:p w14:paraId="3EA58FBD" w14:textId="77777777" w:rsidR="00C768AE" w:rsidRDefault="00C768AE" w:rsidP="00C768AE"/>
    <w:p w14:paraId="70880E57" w14:textId="77777777" w:rsidR="00C768AE" w:rsidRPr="00C768AE" w:rsidRDefault="00C768AE" w:rsidP="00C768AE">
      <w:pPr>
        <w:rPr>
          <w:i/>
          <w:color w:val="7030A0"/>
        </w:rPr>
      </w:pPr>
      <w:r>
        <w:rPr>
          <w:i/>
          <w:color w:val="7030A0"/>
        </w:rPr>
        <w:t>Complétez</w:t>
      </w:r>
      <w:r w:rsidRPr="00C768AE">
        <w:rPr>
          <w:i/>
          <w:color w:val="7030A0"/>
        </w:rPr>
        <w:t xml:space="preserve"> les sous-sections comme pour le serveur d</w:t>
      </w:r>
      <w:r>
        <w:rPr>
          <w:i/>
          <w:color w:val="7030A0"/>
        </w:rPr>
        <w:t xml:space="preserve">e base de données </w:t>
      </w:r>
      <w:r w:rsidRPr="00C768AE">
        <w:rPr>
          <w:i/>
          <w:color w:val="7030A0"/>
        </w:rPr>
        <w:t>de recette/pré production, en adaptant les détails.</w:t>
      </w:r>
    </w:p>
    <w:p w14:paraId="2E9B00CA" w14:textId="77777777" w:rsidR="00C768AE" w:rsidRPr="00C768AE" w:rsidRDefault="00C768AE" w:rsidP="00C768AE"/>
    <w:p w14:paraId="0B7A0F7E" w14:textId="77777777" w:rsidR="00264A29" w:rsidRPr="007B08DB" w:rsidRDefault="00264A29" w:rsidP="00264A29">
      <w:pPr>
        <w:pStyle w:val="Titre4"/>
      </w:pPr>
      <w:bookmarkStart w:id="34" w:name="_Toc180072717"/>
      <w:r w:rsidRPr="007B08DB">
        <w:t>Configuration matérielle</w:t>
      </w:r>
      <w:bookmarkEnd w:id="34"/>
      <w:r w:rsidRPr="007B08D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9"/>
        <w:gridCol w:w="283"/>
        <w:gridCol w:w="6088"/>
      </w:tblGrid>
      <w:tr w:rsidR="00264A29" w:rsidRPr="00CB34FB" w14:paraId="0D470FE6" w14:textId="77777777" w:rsidTr="00517172">
        <w:tc>
          <w:tcPr>
            <w:tcW w:w="2689" w:type="dxa"/>
          </w:tcPr>
          <w:p w14:paraId="64B0FA89" w14:textId="77777777" w:rsidR="00264A29" w:rsidRPr="00CB34FB" w:rsidRDefault="00264A29" w:rsidP="00517172">
            <w:pPr>
              <w:pStyle w:val="Tableau-Contenu"/>
            </w:pPr>
            <w:r w:rsidRPr="00CB34FB">
              <w:t>Processeur</w:t>
            </w:r>
          </w:p>
        </w:tc>
        <w:tc>
          <w:tcPr>
            <w:tcW w:w="283" w:type="dxa"/>
          </w:tcPr>
          <w:p w14:paraId="74884896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2B559522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03118C57" w14:textId="77777777" w:rsidTr="00517172">
        <w:tc>
          <w:tcPr>
            <w:tcW w:w="2689" w:type="dxa"/>
          </w:tcPr>
          <w:p w14:paraId="7A399629" w14:textId="77777777" w:rsidR="00264A29" w:rsidRPr="00CB34FB" w:rsidRDefault="00264A29" w:rsidP="00517172">
            <w:pPr>
              <w:pStyle w:val="Tableau-Contenu"/>
            </w:pPr>
            <w:r w:rsidRPr="00CB34FB">
              <w:t>Espace disque</w:t>
            </w:r>
          </w:p>
        </w:tc>
        <w:tc>
          <w:tcPr>
            <w:tcW w:w="283" w:type="dxa"/>
          </w:tcPr>
          <w:p w14:paraId="0E429829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2BD41AB6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76D96A56" w14:textId="77777777" w:rsidTr="00517172">
        <w:tc>
          <w:tcPr>
            <w:tcW w:w="2689" w:type="dxa"/>
          </w:tcPr>
          <w:p w14:paraId="53419F60" w14:textId="77777777" w:rsidR="00264A29" w:rsidRPr="00CB34FB" w:rsidRDefault="00264A29" w:rsidP="00517172">
            <w:pPr>
              <w:pStyle w:val="Tableau-Contenu"/>
            </w:pPr>
            <w:r w:rsidRPr="00CB34FB">
              <w:t>Mémoire vive</w:t>
            </w:r>
          </w:p>
        </w:tc>
        <w:tc>
          <w:tcPr>
            <w:tcW w:w="283" w:type="dxa"/>
          </w:tcPr>
          <w:p w14:paraId="178C0171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7120152E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3968EB0A" w14:textId="77777777" w:rsidTr="00517172">
        <w:tc>
          <w:tcPr>
            <w:tcW w:w="2689" w:type="dxa"/>
          </w:tcPr>
          <w:p w14:paraId="0DD1635A" w14:textId="77777777" w:rsidR="00264A29" w:rsidRPr="00CB34FB" w:rsidRDefault="00264A29" w:rsidP="00517172">
            <w:pPr>
              <w:pStyle w:val="Tableau-Contenu"/>
            </w:pPr>
            <w:r w:rsidRPr="00CB34FB">
              <w:t>Système d’exploitation</w:t>
            </w:r>
          </w:p>
        </w:tc>
        <w:tc>
          <w:tcPr>
            <w:tcW w:w="283" w:type="dxa"/>
          </w:tcPr>
          <w:p w14:paraId="34DD1BC8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217FA851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5AC98437" w14:textId="77777777" w:rsidTr="00517172">
        <w:tc>
          <w:tcPr>
            <w:tcW w:w="2689" w:type="dxa"/>
          </w:tcPr>
          <w:p w14:paraId="090DC0A5" w14:textId="77777777" w:rsidR="00264A29" w:rsidRPr="00CB34FB" w:rsidRDefault="00264A29" w:rsidP="00517172">
            <w:pPr>
              <w:pStyle w:val="Tableau-Contenu"/>
            </w:pPr>
            <w:r w:rsidRPr="00946ED0">
              <w:t>Adresse IP</w:t>
            </w:r>
          </w:p>
        </w:tc>
        <w:tc>
          <w:tcPr>
            <w:tcW w:w="283" w:type="dxa"/>
          </w:tcPr>
          <w:p w14:paraId="6FA41D88" w14:textId="77777777" w:rsidR="00264A29" w:rsidRPr="00CB34FB" w:rsidRDefault="00264A29" w:rsidP="00517172">
            <w:pPr>
              <w:pStyle w:val="Tableau-Contenu"/>
            </w:pPr>
          </w:p>
        </w:tc>
        <w:tc>
          <w:tcPr>
            <w:tcW w:w="6088" w:type="dxa"/>
          </w:tcPr>
          <w:p w14:paraId="060DCEF7" w14:textId="77777777" w:rsidR="00264A29" w:rsidRPr="00CB34FB" w:rsidRDefault="00264A29" w:rsidP="00517172">
            <w:pPr>
              <w:pStyle w:val="Tableau-Contenu"/>
            </w:pPr>
          </w:p>
        </w:tc>
      </w:tr>
    </w:tbl>
    <w:p w14:paraId="7FE20B71" w14:textId="77777777" w:rsidR="00264A29" w:rsidRDefault="00264A29" w:rsidP="00264A29">
      <w:pPr>
        <w:pStyle w:val="Titre4"/>
      </w:pPr>
      <w:bookmarkStart w:id="35" w:name="_Toc180072718"/>
      <w:r>
        <w:t>Composant applicatif</w:t>
      </w:r>
      <w:bookmarkEnd w:id="35"/>
    </w:p>
    <w:p w14:paraId="1DDDE99C" w14:textId="77777777" w:rsidR="00264A29" w:rsidRDefault="00264A29" w:rsidP="00264A29">
      <w:pPr>
        <w:pStyle w:val="Corpsdetexte"/>
        <w:rPr>
          <w:i/>
          <w:color w:val="7030A0"/>
        </w:rPr>
      </w:pPr>
      <w:r w:rsidRPr="0034483F">
        <w:rPr>
          <w:i/>
          <w:color w:val="7030A0"/>
        </w:rPr>
        <w:t>Cette partie renseigne sur les composants applicatifs qui sont installés sur le serveur afin de faire fonctionner l’application</w:t>
      </w:r>
    </w:p>
    <w:p w14:paraId="6557CD60" w14:textId="77777777" w:rsidR="004E6AFF" w:rsidRPr="0034483F" w:rsidRDefault="004E6AFF" w:rsidP="00264A29">
      <w:pPr>
        <w:pStyle w:val="Corpsdetexte"/>
        <w:rPr>
          <w:i/>
          <w:color w:val="7030A0"/>
        </w:rPr>
      </w:pPr>
    </w:p>
    <w:p w14:paraId="746ED58E" w14:textId="77777777" w:rsidR="00264A29" w:rsidRDefault="00264A29" w:rsidP="00264A29">
      <w:pPr>
        <w:pStyle w:val="Titre4"/>
      </w:pPr>
      <w:bookmarkStart w:id="36" w:name="_Toc180072719"/>
      <w:r>
        <w:t>Spécificité</w:t>
      </w:r>
      <w:bookmarkEnd w:id="36"/>
    </w:p>
    <w:p w14:paraId="5B03A830" w14:textId="77777777" w:rsidR="00264A29" w:rsidRPr="00C62BAD" w:rsidRDefault="00264A29" w:rsidP="00264A29">
      <w:pPr>
        <w:pStyle w:val="Corpsdetexte"/>
        <w:rPr>
          <w:i/>
          <w:color w:val="7030A0"/>
        </w:rPr>
      </w:pPr>
      <w:r w:rsidRPr="00C62BAD">
        <w:rPr>
          <w:i/>
          <w:color w:val="7030A0"/>
        </w:rPr>
        <w:t xml:space="preserve">Lister et décrire les spécificités du serveur. Cela pour objectif de tracer les </w:t>
      </w:r>
      <w:r w:rsidR="005C1DD6" w:rsidRPr="00C62BAD">
        <w:rPr>
          <w:i/>
          <w:color w:val="7030A0"/>
        </w:rPr>
        <w:t>particul</w:t>
      </w:r>
      <w:r w:rsidR="005C1DD6">
        <w:rPr>
          <w:i/>
          <w:color w:val="7030A0"/>
        </w:rPr>
        <w:t>arités</w:t>
      </w:r>
      <w:r w:rsidRPr="00C62BAD">
        <w:rPr>
          <w:i/>
          <w:color w:val="7030A0"/>
        </w:rPr>
        <w:t xml:space="preserve">. Cela sera utiles pour la maintenance.  </w:t>
      </w:r>
    </w:p>
    <w:p w14:paraId="3658202A" w14:textId="77777777" w:rsidR="00264A29" w:rsidRPr="00264A29" w:rsidRDefault="00264A29" w:rsidP="00264A29"/>
    <w:p w14:paraId="6DD6C638" w14:textId="77777777" w:rsidR="00E64560" w:rsidRPr="00E64560" w:rsidRDefault="00E64560" w:rsidP="00E64560"/>
    <w:p w14:paraId="637F3FD0" w14:textId="77777777" w:rsidR="00C02C69" w:rsidRDefault="00C02C69" w:rsidP="00C02C69">
      <w:pPr>
        <w:pStyle w:val="Titre3"/>
        <w:rPr>
          <w:color w:val="7030A0"/>
        </w:rPr>
      </w:pPr>
      <w:bookmarkStart w:id="37" w:name="_Toc180072720"/>
      <w:r>
        <w:t xml:space="preserve">Serveur </w:t>
      </w:r>
      <w:r w:rsidR="00E4070C">
        <w:t xml:space="preserve">batch : </w:t>
      </w:r>
      <w:r w:rsidR="00E4070C" w:rsidRPr="00E4070C">
        <w:rPr>
          <w:color w:val="7030A0"/>
        </w:rPr>
        <w:t>Nom</w:t>
      </w:r>
      <w:bookmarkEnd w:id="37"/>
    </w:p>
    <w:p w14:paraId="23BFF6F1" w14:textId="77777777" w:rsidR="00C768AE" w:rsidRDefault="00C768AE" w:rsidP="00C768AE"/>
    <w:p w14:paraId="16713001" w14:textId="77777777" w:rsidR="00C768AE" w:rsidRPr="00C768AE" w:rsidRDefault="00C768AE" w:rsidP="00C768AE">
      <w:pPr>
        <w:rPr>
          <w:i/>
          <w:color w:val="7030A0"/>
        </w:rPr>
      </w:pPr>
      <w:r>
        <w:rPr>
          <w:i/>
          <w:color w:val="7030A0"/>
        </w:rPr>
        <w:t>Complétez</w:t>
      </w:r>
      <w:r w:rsidRPr="00C768AE">
        <w:rPr>
          <w:i/>
          <w:color w:val="7030A0"/>
        </w:rPr>
        <w:t xml:space="preserve"> les sous-sections comme pour le serveur d</w:t>
      </w:r>
      <w:r>
        <w:rPr>
          <w:i/>
          <w:color w:val="7030A0"/>
        </w:rPr>
        <w:t xml:space="preserve">e batch (traitement automatique) </w:t>
      </w:r>
      <w:r w:rsidR="003F042D">
        <w:rPr>
          <w:i/>
          <w:color w:val="7030A0"/>
        </w:rPr>
        <w:t>de</w:t>
      </w:r>
      <w:r>
        <w:rPr>
          <w:i/>
          <w:color w:val="7030A0"/>
        </w:rPr>
        <w:t xml:space="preserve"> </w:t>
      </w:r>
      <w:r w:rsidRPr="00C768AE">
        <w:rPr>
          <w:i/>
          <w:color w:val="7030A0"/>
        </w:rPr>
        <w:t>recette/pré production, en adaptant les détails.</w:t>
      </w:r>
    </w:p>
    <w:p w14:paraId="0F4B4F89" w14:textId="77777777" w:rsidR="00C768AE" w:rsidRPr="00C768AE" w:rsidRDefault="00C768AE" w:rsidP="00C768AE"/>
    <w:p w14:paraId="573704F3" w14:textId="77777777" w:rsidR="00A71F50" w:rsidRPr="007B08DB" w:rsidRDefault="00A71F50" w:rsidP="00A71F50">
      <w:pPr>
        <w:pStyle w:val="Titre4"/>
      </w:pPr>
      <w:bookmarkStart w:id="38" w:name="_Toc180072721"/>
      <w:r w:rsidRPr="007B08DB">
        <w:t>Configuration matérielle</w:t>
      </w:r>
      <w:bookmarkEnd w:id="38"/>
      <w:r w:rsidRPr="007B08D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9"/>
        <w:gridCol w:w="283"/>
        <w:gridCol w:w="6088"/>
      </w:tblGrid>
      <w:tr w:rsidR="00A71F50" w:rsidRPr="00CB34FB" w14:paraId="15C711F1" w14:textId="77777777" w:rsidTr="0003127A">
        <w:tc>
          <w:tcPr>
            <w:tcW w:w="2689" w:type="dxa"/>
          </w:tcPr>
          <w:p w14:paraId="74C5B15F" w14:textId="77777777" w:rsidR="00A71F50" w:rsidRPr="00CB34FB" w:rsidRDefault="00A71F50" w:rsidP="0003127A">
            <w:pPr>
              <w:pStyle w:val="Tableau-Contenu"/>
            </w:pPr>
            <w:r w:rsidRPr="00CB34FB">
              <w:t>Processeur</w:t>
            </w:r>
          </w:p>
        </w:tc>
        <w:tc>
          <w:tcPr>
            <w:tcW w:w="283" w:type="dxa"/>
          </w:tcPr>
          <w:p w14:paraId="5F327435" w14:textId="77777777" w:rsidR="00A71F50" w:rsidRPr="00CB34FB" w:rsidRDefault="00A71F50" w:rsidP="0003127A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2DA10845" w14:textId="77777777" w:rsidR="00A71F50" w:rsidRPr="00CB34FB" w:rsidRDefault="00A71F50" w:rsidP="0003127A">
            <w:pPr>
              <w:pStyle w:val="Tableau-Contenu"/>
            </w:pPr>
          </w:p>
        </w:tc>
      </w:tr>
      <w:tr w:rsidR="00A71F50" w:rsidRPr="00CB34FB" w14:paraId="6B76BEDC" w14:textId="77777777" w:rsidTr="0003127A">
        <w:tc>
          <w:tcPr>
            <w:tcW w:w="2689" w:type="dxa"/>
          </w:tcPr>
          <w:p w14:paraId="1107F9FC" w14:textId="77777777" w:rsidR="00A71F50" w:rsidRPr="00CB34FB" w:rsidRDefault="00A71F50" w:rsidP="0003127A">
            <w:pPr>
              <w:pStyle w:val="Tableau-Contenu"/>
            </w:pPr>
            <w:r w:rsidRPr="00CB34FB">
              <w:t>Espace disque</w:t>
            </w:r>
          </w:p>
        </w:tc>
        <w:tc>
          <w:tcPr>
            <w:tcW w:w="283" w:type="dxa"/>
          </w:tcPr>
          <w:p w14:paraId="7A0DEB32" w14:textId="77777777" w:rsidR="00A71F50" w:rsidRPr="00CB34FB" w:rsidRDefault="00A71F50" w:rsidP="0003127A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0304D547" w14:textId="77777777" w:rsidR="00A71F50" w:rsidRPr="00CB34FB" w:rsidRDefault="00A71F50" w:rsidP="0003127A">
            <w:pPr>
              <w:pStyle w:val="Tableau-Contenu"/>
            </w:pPr>
          </w:p>
        </w:tc>
      </w:tr>
      <w:tr w:rsidR="00A71F50" w:rsidRPr="00CB34FB" w14:paraId="3785F0D4" w14:textId="77777777" w:rsidTr="0003127A">
        <w:tc>
          <w:tcPr>
            <w:tcW w:w="2689" w:type="dxa"/>
          </w:tcPr>
          <w:p w14:paraId="4584F55C" w14:textId="77777777" w:rsidR="00A71F50" w:rsidRPr="00CB34FB" w:rsidRDefault="00A71F50" w:rsidP="0003127A">
            <w:pPr>
              <w:pStyle w:val="Tableau-Contenu"/>
            </w:pPr>
            <w:r w:rsidRPr="00CB34FB">
              <w:t>Mémoire vive</w:t>
            </w:r>
          </w:p>
        </w:tc>
        <w:tc>
          <w:tcPr>
            <w:tcW w:w="283" w:type="dxa"/>
          </w:tcPr>
          <w:p w14:paraId="18C5A982" w14:textId="77777777" w:rsidR="00A71F50" w:rsidRPr="00CB34FB" w:rsidRDefault="00A71F50" w:rsidP="0003127A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7204A6F5" w14:textId="77777777" w:rsidR="00A71F50" w:rsidRPr="00CB34FB" w:rsidRDefault="00A71F50" w:rsidP="0003127A">
            <w:pPr>
              <w:pStyle w:val="Tableau-Contenu"/>
            </w:pPr>
          </w:p>
        </w:tc>
      </w:tr>
      <w:tr w:rsidR="00A71F50" w:rsidRPr="00CB34FB" w14:paraId="125E5DCE" w14:textId="77777777" w:rsidTr="0003127A">
        <w:tc>
          <w:tcPr>
            <w:tcW w:w="2689" w:type="dxa"/>
          </w:tcPr>
          <w:p w14:paraId="2874B72E" w14:textId="77777777" w:rsidR="00A71F50" w:rsidRPr="00CB34FB" w:rsidRDefault="00A71F50" w:rsidP="0003127A">
            <w:pPr>
              <w:pStyle w:val="Tableau-Contenu"/>
            </w:pPr>
            <w:r w:rsidRPr="00CB34FB">
              <w:t>Système d’exploitation</w:t>
            </w:r>
          </w:p>
        </w:tc>
        <w:tc>
          <w:tcPr>
            <w:tcW w:w="283" w:type="dxa"/>
          </w:tcPr>
          <w:p w14:paraId="20A4221A" w14:textId="77777777" w:rsidR="00A71F50" w:rsidRPr="00CB34FB" w:rsidRDefault="00A71F50" w:rsidP="0003127A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53BCF05F" w14:textId="77777777" w:rsidR="00A71F50" w:rsidRPr="00CB34FB" w:rsidRDefault="00A71F50" w:rsidP="0003127A">
            <w:pPr>
              <w:pStyle w:val="Tableau-Contenu"/>
            </w:pPr>
          </w:p>
        </w:tc>
      </w:tr>
      <w:tr w:rsidR="00A71F50" w:rsidRPr="00CB34FB" w14:paraId="108146C0" w14:textId="77777777" w:rsidTr="0003127A">
        <w:tc>
          <w:tcPr>
            <w:tcW w:w="2689" w:type="dxa"/>
          </w:tcPr>
          <w:p w14:paraId="494173E3" w14:textId="77777777" w:rsidR="00A71F50" w:rsidRPr="00CB34FB" w:rsidRDefault="00A71F50" w:rsidP="0003127A">
            <w:pPr>
              <w:pStyle w:val="Tableau-Contenu"/>
            </w:pPr>
            <w:r w:rsidRPr="00946ED0">
              <w:t>Adresse IP</w:t>
            </w:r>
          </w:p>
        </w:tc>
        <w:tc>
          <w:tcPr>
            <w:tcW w:w="283" w:type="dxa"/>
          </w:tcPr>
          <w:p w14:paraId="6F07B350" w14:textId="77777777" w:rsidR="00A71F50" w:rsidRPr="00CB34FB" w:rsidRDefault="00A71F50" w:rsidP="0003127A">
            <w:pPr>
              <w:pStyle w:val="Tableau-Contenu"/>
            </w:pPr>
          </w:p>
        </w:tc>
        <w:tc>
          <w:tcPr>
            <w:tcW w:w="6088" w:type="dxa"/>
          </w:tcPr>
          <w:p w14:paraId="1576FAD4" w14:textId="77777777" w:rsidR="00A71F50" w:rsidRPr="00CB34FB" w:rsidRDefault="00A71F50" w:rsidP="0003127A">
            <w:pPr>
              <w:pStyle w:val="Tableau-Contenu"/>
            </w:pPr>
          </w:p>
        </w:tc>
      </w:tr>
    </w:tbl>
    <w:p w14:paraId="4A83DBE9" w14:textId="77777777" w:rsidR="00A71F50" w:rsidRDefault="00A71F50" w:rsidP="00A71F50">
      <w:pPr>
        <w:pStyle w:val="Titre4"/>
      </w:pPr>
      <w:bookmarkStart w:id="39" w:name="_Toc180072722"/>
      <w:r>
        <w:lastRenderedPageBreak/>
        <w:t>Composant applicatif</w:t>
      </w:r>
      <w:bookmarkEnd w:id="39"/>
    </w:p>
    <w:p w14:paraId="3F986145" w14:textId="77777777" w:rsidR="00A71F50" w:rsidRDefault="00A71F50" w:rsidP="00A71F50">
      <w:pPr>
        <w:pStyle w:val="Corpsdetexte"/>
        <w:rPr>
          <w:i/>
          <w:color w:val="7030A0"/>
        </w:rPr>
      </w:pPr>
      <w:r w:rsidRPr="0034483F">
        <w:rPr>
          <w:i/>
          <w:color w:val="7030A0"/>
        </w:rPr>
        <w:t>Cette partie renseigne sur les composants applicatifs qui sont installés sur le serveur afin de faire fonctionner l’application</w:t>
      </w:r>
    </w:p>
    <w:p w14:paraId="53D875EC" w14:textId="77777777" w:rsidR="004E6AFF" w:rsidRPr="0034483F" w:rsidRDefault="004E6AFF" w:rsidP="00A71F50">
      <w:pPr>
        <w:pStyle w:val="Corpsdetexte"/>
        <w:rPr>
          <w:i/>
          <w:color w:val="7030A0"/>
        </w:rPr>
      </w:pPr>
    </w:p>
    <w:p w14:paraId="3230C11E" w14:textId="77777777" w:rsidR="00A71F50" w:rsidRDefault="00A71F50" w:rsidP="00A71F50">
      <w:pPr>
        <w:pStyle w:val="Titre4"/>
      </w:pPr>
      <w:bookmarkStart w:id="40" w:name="_Toc180072723"/>
      <w:r>
        <w:t>Spécificité</w:t>
      </w:r>
      <w:bookmarkEnd w:id="40"/>
    </w:p>
    <w:p w14:paraId="136D6256" w14:textId="77777777" w:rsidR="00A71F50" w:rsidRPr="00C62BAD" w:rsidRDefault="00A71F50" w:rsidP="00A71F50">
      <w:pPr>
        <w:pStyle w:val="Corpsdetexte"/>
        <w:rPr>
          <w:i/>
          <w:color w:val="7030A0"/>
        </w:rPr>
      </w:pPr>
      <w:r w:rsidRPr="00C62BAD">
        <w:rPr>
          <w:i/>
          <w:color w:val="7030A0"/>
        </w:rPr>
        <w:t>Lister et décrire les spécificités du serveur. Cela pour objectif de tracer les particul</w:t>
      </w:r>
      <w:r>
        <w:rPr>
          <w:i/>
          <w:color w:val="7030A0"/>
        </w:rPr>
        <w:t>arités</w:t>
      </w:r>
      <w:r w:rsidRPr="00C62BAD">
        <w:rPr>
          <w:i/>
          <w:color w:val="7030A0"/>
        </w:rPr>
        <w:t xml:space="preserve">. Cela sera utiles pour la maintenance.  </w:t>
      </w:r>
    </w:p>
    <w:p w14:paraId="666226D3" w14:textId="77777777" w:rsidR="00E64560" w:rsidRPr="00E64560" w:rsidRDefault="00E64560" w:rsidP="00E64560"/>
    <w:p w14:paraId="5E786596" w14:textId="77777777" w:rsidR="00C02C69" w:rsidRPr="00C02C69" w:rsidRDefault="00C02C69" w:rsidP="00C02C69"/>
    <w:p w14:paraId="4BDE0BC6" w14:textId="77777777" w:rsidR="00C02C69" w:rsidRDefault="00C02C69" w:rsidP="00C02C69">
      <w:pPr>
        <w:pStyle w:val="Titre2"/>
      </w:pPr>
      <w:bookmarkStart w:id="41" w:name="_Toc180072724"/>
      <w:r w:rsidRPr="00C02C69">
        <w:t xml:space="preserve">Flux </w:t>
      </w:r>
      <w:r w:rsidR="009E752A">
        <w:rPr>
          <w:rFonts w:ascii="Calibri" w:hAnsi="Calibri" w:cs="Calibri"/>
        </w:rPr>
        <w:t>internes</w:t>
      </w:r>
      <w:bookmarkEnd w:id="41"/>
    </w:p>
    <w:p w14:paraId="2076946E" w14:textId="77777777" w:rsidR="00E64560" w:rsidRDefault="00E64560" w:rsidP="00E64560">
      <w:pPr>
        <w:rPr>
          <w:color w:val="7030A0"/>
        </w:rPr>
      </w:pPr>
      <w:r w:rsidRPr="00E64560">
        <w:rPr>
          <w:color w:val="7030A0"/>
        </w:rPr>
        <w:t xml:space="preserve">Lister les flux entre application interne </w:t>
      </w:r>
    </w:p>
    <w:p w14:paraId="00291037" w14:textId="77777777" w:rsidR="00E64560" w:rsidRDefault="00E64560" w:rsidP="00E64560">
      <w:pPr>
        <w:rPr>
          <w:i/>
          <w:color w:val="7030A0"/>
        </w:rPr>
      </w:pPr>
      <w:r w:rsidRPr="00E64560">
        <w:rPr>
          <w:i/>
          <w:color w:val="7030A0"/>
        </w:rPr>
        <w:t xml:space="preserve">Il est nécessaire de préciser le format et protocole d’échange (http, https, </w:t>
      </w:r>
      <w:proofErr w:type="gramStart"/>
      <w:r w:rsidRPr="00E64560">
        <w:rPr>
          <w:i/>
          <w:color w:val="7030A0"/>
        </w:rPr>
        <w:t>cft ,</w:t>
      </w:r>
      <w:proofErr w:type="gramEnd"/>
      <w:r w:rsidRPr="00E64560">
        <w:rPr>
          <w:i/>
          <w:color w:val="7030A0"/>
        </w:rPr>
        <w:t xml:space="preserve"> </w:t>
      </w:r>
      <w:proofErr w:type="spellStart"/>
      <w:r w:rsidRPr="00E64560">
        <w:rPr>
          <w:i/>
          <w:color w:val="7030A0"/>
        </w:rPr>
        <w:t>cvs</w:t>
      </w:r>
      <w:proofErr w:type="spellEnd"/>
      <w:r w:rsidRPr="00E64560">
        <w:rPr>
          <w:i/>
          <w:color w:val="7030A0"/>
        </w:rPr>
        <w:t>…)</w:t>
      </w:r>
    </w:p>
    <w:p w14:paraId="425FAFB3" w14:textId="77777777" w:rsidR="00113106" w:rsidRPr="00E64560" w:rsidRDefault="00113106" w:rsidP="00E64560">
      <w:pPr>
        <w:rPr>
          <w:i/>
          <w:color w:val="7030A0"/>
        </w:rPr>
      </w:pP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920"/>
        <w:gridCol w:w="2020"/>
        <w:gridCol w:w="1800"/>
      </w:tblGrid>
      <w:tr w:rsidR="00113106" w:rsidRPr="00113106" w14:paraId="472A306D" w14:textId="77777777" w:rsidTr="00113106">
        <w:trPr>
          <w:trHeight w:val="288"/>
        </w:trPr>
        <w:tc>
          <w:tcPr>
            <w:tcW w:w="1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6BE435D3" w14:textId="77777777" w:rsidR="00113106" w:rsidRPr="00113106" w:rsidRDefault="00264A29" w:rsidP="00113106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T</w:t>
            </w:r>
            <w:r w:rsidR="00113106" w:rsidRPr="0011310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ype de flux</w:t>
            </w:r>
          </w:p>
        </w:tc>
        <w:tc>
          <w:tcPr>
            <w:tcW w:w="29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2CF1D90A" w14:textId="77777777" w:rsidR="00113106" w:rsidRPr="00113106" w:rsidRDefault="00113106" w:rsidP="00113106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proofErr w:type="spellStart"/>
            <w:proofErr w:type="gramStart"/>
            <w:r w:rsidRPr="0011310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ip</w:t>
            </w:r>
            <w:proofErr w:type="spellEnd"/>
            <w:proofErr w:type="gramEnd"/>
            <w:r w:rsidRPr="0011310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 xml:space="preserve"> Sources</w:t>
            </w:r>
          </w:p>
        </w:tc>
        <w:tc>
          <w:tcPr>
            <w:tcW w:w="20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55201200" w14:textId="77777777" w:rsidR="00113106" w:rsidRPr="00113106" w:rsidRDefault="00113106" w:rsidP="00113106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proofErr w:type="spellStart"/>
            <w:proofErr w:type="gramStart"/>
            <w:r w:rsidRPr="0011310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ip</w:t>
            </w:r>
            <w:proofErr w:type="spellEnd"/>
            <w:proofErr w:type="gramEnd"/>
            <w:r w:rsidRPr="0011310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 xml:space="preserve"> Destination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4A5F5AC6" w14:textId="77777777" w:rsidR="00113106" w:rsidRPr="00113106" w:rsidRDefault="00113106" w:rsidP="00113106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 w:rsidRPr="0011310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Nom du fichier</w:t>
            </w:r>
          </w:p>
        </w:tc>
      </w:tr>
      <w:tr w:rsidR="00113106" w:rsidRPr="00113106" w14:paraId="7626A58D" w14:textId="77777777" w:rsidTr="00113106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8909EEA" w14:textId="77777777" w:rsidR="00113106" w:rsidRPr="00113106" w:rsidRDefault="00113106" w:rsidP="00113106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F2D3E44" w14:textId="77777777" w:rsidR="00113106" w:rsidRPr="00113106" w:rsidRDefault="00113106" w:rsidP="00113106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5BA8694" w14:textId="77777777" w:rsidR="00113106" w:rsidRPr="00113106" w:rsidRDefault="00113106" w:rsidP="00113106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FC9A75D" w14:textId="77777777" w:rsidR="00113106" w:rsidRPr="00113106" w:rsidRDefault="00113106" w:rsidP="00113106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</w:tr>
      <w:tr w:rsidR="00113106" w:rsidRPr="00113106" w14:paraId="118626FC" w14:textId="77777777" w:rsidTr="00113106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9FB59" w14:textId="77777777" w:rsidR="00113106" w:rsidRPr="00113106" w:rsidRDefault="00113106" w:rsidP="00113106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C592D" w14:textId="77777777" w:rsidR="00113106" w:rsidRPr="00113106" w:rsidRDefault="00113106" w:rsidP="00113106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5F701" w14:textId="77777777" w:rsidR="00113106" w:rsidRPr="00113106" w:rsidRDefault="00113106" w:rsidP="00113106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1AB51" w14:textId="77777777" w:rsidR="00113106" w:rsidRPr="00113106" w:rsidRDefault="00113106" w:rsidP="00113106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</w:tr>
      <w:tr w:rsidR="00113106" w:rsidRPr="00113106" w14:paraId="7E9D6F93" w14:textId="77777777" w:rsidTr="00113106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2923BE1" w14:textId="77777777" w:rsidR="00113106" w:rsidRPr="00113106" w:rsidRDefault="00113106" w:rsidP="00113106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F1018A2" w14:textId="77777777" w:rsidR="00113106" w:rsidRPr="00113106" w:rsidRDefault="00113106" w:rsidP="00113106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78DB5EC" w14:textId="77777777" w:rsidR="00113106" w:rsidRPr="00113106" w:rsidRDefault="00113106" w:rsidP="00113106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2890BFB" w14:textId="77777777" w:rsidR="00113106" w:rsidRPr="00113106" w:rsidRDefault="00113106" w:rsidP="00113106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</w:tr>
    </w:tbl>
    <w:p w14:paraId="78CE60F8" w14:textId="77777777" w:rsidR="00E64560" w:rsidRDefault="00E64560" w:rsidP="00E64560">
      <w:pPr>
        <w:rPr>
          <w:color w:val="7030A0"/>
        </w:rPr>
      </w:pPr>
    </w:p>
    <w:p w14:paraId="206B12FD" w14:textId="77777777" w:rsidR="00E64560" w:rsidRPr="00E64560" w:rsidRDefault="00E64560" w:rsidP="00E64560"/>
    <w:p w14:paraId="46C4485B" w14:textId="77777777" w:rsidR="00C02C69" w:rsidRDefault="00C02C69" w:rsidP="00C02C69">
      <w:pPr>
        <w:pStyle w:val="Titre2"/>
      </w:pPr>
      <w:bookmarkStart w:id="42" w:name="_Toc180072725"/>
      <w:r w:rsidRPr="00C02C69">
        <w:t xml:space="preserve">Flux </w:t>
      </w:r>
      <w:r w:rsidR="009E752A">
        <w:t>externes et sortants</w:t>
      </w:r>
      <w:bookmarkEnd w:id="42"/>
    </w:p>
    <w:p w14:paraId="731899BB" w14:textId="77777777" w:rsidR="00E64560" w:rsidRDefault="00E64560" w:rsidP="00E64560">
      <w:pPr>
        <w:rPr>
          <w:i/>
          <w:color w:val="7030A0"/>
        </w:rPr>
      </w:pPr>
      <w:r w:rsidRPr="00E64560">
        <w:rPr>
          <w:i/>
          <w:color w:val="7030A0"/>
        </w:rPr>
        <w:t>Lister les flux provenant ou sortant du réseau interne de l’OFB</w:t>
      </w:r>
    </w:p>
    <w:p w14:paraId="11CE9080" w14:textId="77777777" w:rsidR="00E64560" w:rsidRDefault="00E64560" w:rsidP="00E64560">
      <w:pPr>
        <w:rPr>
          <w:i/>
          <w:color w:val="7030A0"/>
        </w:rPr>
      </w:pPr>
      <w:r w:rsidRPr="00E64560">
        <w:rPr>
          <w:i/>
          <w:color w:val="7030A0"/>
        </w:rPr>
        <w:t xml:space="preserve">Il est nécessaire de préciser le format et protocole d’échange (http, https, </w:t>
      </w:r>
      <w:proofErr w:type="gramStart"/>
      <w:r w:rsidRPr="00E64560">
        <w:rPr>
          <w:i/>
          <w:color w:val="7030A0"/>
        </w:rPr>
        <w:t>cft ,</w:t>
      </w:r>
      <w:proofErr w:type="gramEnd"/>
      <w:r w:rsidRPr="00E64560">
        <w:rPr>
          <w:i/>
          <w:color w:val="7030A0"/>
        </w:rPr>
        <w:t xml:space="preserve"> </w:t>
      </w:r>
      <w:proofErr w:type="spellStart"/>
      <w:r w:rsidRPr="00E64560">
        <w:rPr>
          <w:i/>
          <w:color w:val="7030A0"/>
        </w:rPr>
        <w:t>cvs</w:t>
      </w:r>
      <w:proofErr w:type="spellEnd"/>
      <w:r w:rsidRPr="00E64560">
        <w:rPr>
          <w:i/>
          <w:color w:val="7030A0"/>
        </w:rPr>
        <w:t>…)</w:t>
      </w:r>
    </w:p>
    <w:p w14:paraId="3C8A31D4" w14:textId="77777777" w:rsidR="00264A29" w:rsidRPr="00E64560" w:rsidRDefault="00264A29" w:rsidP="00E64560">
      <w:pPr>
        <w:rPr>
          <w:i/>
          <w:color w:val="7030A0"/>
        </w:rPr>
      </w:pP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920"/>
        <w:gridCol w:w="2020"/>
        <w:gridCol w:w="1800"/>
      </w:tblGrid>
      <w:tr w:rsidR="00264A29" w:rsidRPr="00264A29" w14:paraId="471F4BA3" w14:textId="77777777" w:rsidTr="00264A29">
        <w:trPr>
          <w:trHeight w:val="288"/>
        </w:trPr>
        <w:tc>
          <w:tcPr>
            <w:tcW w:w="1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1CA655C1" w14:textId="77777777" w:rsidR="00264A29" w:rsidRPr="00264A29" w:rsidRDefault="00264A29" w:rsidP="00264A29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T</w:t>
            </w:r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ype de flux</w:t>
            </w:r>
          </w:p>
        </w:tc>
        <w:tc>
          <w:tcPr>
            <w:tcW w:w="29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34348862" w14:textId="77777777" w:rsidR="00264A29" w:rsidRPr="00264A29" w:rsidRDefault="00264A29" w:rsidP="00264A29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proofErr w:type="spellStart"/>
            <w:proofErr w:type="gramStart"/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ip</w:t>
            </w:r>
            <w:proofErr w:type="spellEnd"/>
            <w:proofErr w:type="gramEnd"/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 xml:space="preserve"> Sources</w:t>
            </w:r>
          </w:p>
        </w:tc>
        <w:tc>
          <w:tcPr>
            <w:tcW w:w="20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5E60E513" w14:textId="77777777" w:rsidR="00264A29" w:rsidRPr="00264A29" w:rsidRDefault="00264A29" w:rsidP="00264A29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proofErr w:type="spellStart"/>
            <w:proofErr w:type="gramStart"/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ip</w:t>
            </w:r>
            <w:proofErr w:type="spellEnd"/>
            <w:proofErr w:type="gramEnd"/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 xml:space="preserve"> Destination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46410310" w14:textId="77777777" w:rsidR="00264A29" w:rsidRPr="00264A29" w:rsidRDefault="00264A29" w:rsidP="00264A29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Nom du fichier</w:t>
            </w:r>
          </w:p>
        </w:tc>
      </w:tr>
      <w:tr w:rsidR="00264A29" w:rsidRPr="00264A29" w14:paraId="72CB665C" w14:textId="77777777" w:rsidTr="00264A29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6A5895B" w14:textId="77777777" w:rsidR="00264A29" w:rsidRPr="00264A29" w:rsidRDefault="00264A29" w:rsidP="00264A29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7931311" w14:textId="77777777" w:rsidR="00264A29" w:rsidRPr="00264A29" w:rsidRDefault="00264A29" w:rsidP="00264A29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04F570F" w14:textId="77777777" w:rsidR="00264A29" w:rsidRPr="00264A29" w:rsidRDefault="00264A29" w:rsidP="00264A29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ECB92CB" w14:textId="77777777" w:rsidR="00264A29" w:rsidRPr="00264A29" w:rsidRDefault="00264A29" w:rsidP="00264A29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</w:tr>
      <w:tr w:rsidR="00264A29" w:rsidRPr="00264A29" w14:paraId="222AC615" w14:textId="77777777" w:rsidTr="00264A29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2D7DA" w14:textId="77777777" w:rsidR="00264A29" w:rsidRPr="00264A29" w:rsidRDefault="00264A29" w:rsidP="00264A29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F868F" w14:textId="77777777" w:rsidR="00264A29" w:rsidRPr="00264A29" w:rsidRDefault="00264A29" w:rsidP="00264A29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9F6E9" w14:textId="77777777" w:rsidR="00264A29" w:rsidRPr="00264A29" w:rsidRDefault="00264A29" w:rsidP="00264A29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4481" w14:textId="77777777" w:rsidR="00264A29" w:rsidRPr="00264A29" w:rsidRDefault="00264A29" w:rsidP="00264A29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</w:tr>
      <w:tr w:rsidR="00264A29" w:rsidRPr="00264A29" w14:paraId="3F51EF20" w14:textId="77777777" w:rsidTr="00264A29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DFDD677" w14:textId="77777777" w:rsidR="00264A29" w:rsidRPr="00264A29" w:rsidRDefault="00264A29" w:rsidP="00264A29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E196DF7" w14:textId="77777777" w:rsidR="00264A29" w:rsidRPr="00264A29" w:rsidRDefault="00264A29" w:rsidP="00264A29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09C9BA8" w14:textId="77777777" w:rsidR="00264A29" w:rsidRPr="00264A29" w:rsidRDefault="00264A29" w:rsidP="00264A29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30C70D7" w14:textId="77777777" w:rsidR="00264A29" w:rsidRPr="00264A29" w:rsidRDefault="00264A29" w:rsidP="00264A29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</w:tr>
    </w:tbl>
    <w:p w14:paraId="454F84C1" w14:textId="77777777" w:rsidR="00C02C69" w:rsidRDefault="00C02C69" w:rsidP="00C02C69"/>
    <w:p w14:paraId="16A4A9B2" w14:textId="77777777" w:rsidR="00C02C69" w:rsidRPr="00C02C69" w:rsidRDefault="00C02C69" w:rsidP="00C02C69"/>
    <w:p w14:paraId="460ED360" w14:textId="77777777" w:rsidR="00735117" w:rsidRDefault="00C02C69" w:rsidP="00C02C69">
      <w:pPr>
        <w:pStyle w:val="Titre1"/>
      </w:pPr>
      <w:bookmarkStart w:id="43" w:name="_Toc155883601"/>
      <w:bookmarkStart w:id="44" w:name="_Toc180072726"/>
      <w:r>
        <w:t xml:space="preserve">Architecture </w:t>
      </w:r>
      <w:r w:rsidR="006B56E8">
        <w:t>technique de</w:t>
      </w:r>
      <w:r w:rsidR="00735117">
        <w:t xml:space="preserve"> production</w:t>
      </w:r>
      <w:bookmarkEnd w:id="43"/>
      <w:bookmarkEnd w:id="44"/>
    </w:p>
    <w:p w14:paraId="41CFEF2E" w14:textId="77777777" w:rsidR="00C02C69" w:rsidRDefault="00C02C69" w:rsidP="00C02C69">
      <w:pPr>
        <w:pStyle w:val="Titre2"/>
      </w:pPr>
      <w:bookmarkStart w:id="45" w:name="_Toc180072727"/>
      <w:r>
        <w:t>Schéma d’architecture technique</w:t>
      </w:r>
      <w:r w:rsidR="00CE4CB6">
        <w:t xml:space="preserve"> </w:t>
      </w:r>
      <w:r w:rsidR="00CE4CB6" w:rsidRPr="00CE4CB6">
        <w:rPr>
          <w:color w:val="0677C5" w:themeColor="background1" w:themeShade="80"/>
        </w:rPr>
        <w:t>(</w:t>
      </w:r>
      <w:proofErr w:type="spellStart"/>
      <w:r w:rsidR="00CE4CB6" w:rsidRPr="00CE4CB6">
        <w:rPr>
          <w:color w:val="0677C5" w:themeColor="background1" w:themeShade="80"/>
        </w:rPr>
        <w:t>lean</w:t>
      </w:r>
      <w:r w:rsidR="004E6AFF">
        <w:rPr>
          <w:color w:val="0677C5" w:themeColor="background1" w:themeShade="80"/>
        </w:rPr>
        <w:t>I</w:t>
      </w:r>
      <w:r w:rsidR="00CE4CB6">
        <w:rPr>
          <w:color w:val="0677C5" w:themeColor="background1" w:themeShade="80"/>
        </w:rPr>
        <w:t>X</w:t>
      </w:r>
      <w:proofErr w:type="spellEnd"/>
      <w:r w:rsidR="00CE4CB6" w:rsidRPr="00CE4CB6">
        <w:rPr>
          <w:color w:val="0677C5" w:themeColor="background1" w:themeShade="80"/>
        </w:rPr>
        <w:t>)</w:t>
      </w:r>
      <w:bookmarkEnd w:id="45"/>
    </w:p>
    <w:p w14:paraId="6117815D" w14:textId="77777777" w:rsidR="00E4070C" w:rsidRDefault="00E4070C" w:rsidP="00E4070C">
      <w:pPr>
        <w:rPr>
          <w:b/>
          <w:i/>
          <w:color w:val="7030A0"/>
        </w:rPr>
      </w:pPr>
      <w:r w:rsidRPr="00E64560">
        <w:rPr>
          <w:i/>
          <w:color w:val="7030A0"/>
        </w:rPr>
        <w:t xml:space="preserve">Fournir le schéma de l’architecture </w:t>
      </w:r>
      <w:r w:rsidR="00795ED8">
        <w:rPr>
          <w:i/>
          <w:color w:val="7030A0"/>
        </w:rPr>
        <w:t>technique</w:t>
      </w:r>
      <w:r>
        <w:rPr>
          <w:i/>
          <w:color w:val="7030A0"/>
        </w:rPr>
        <w:t xml:space="preserve"> </w:t>
      </w:r>
      <w:r>
        <w:rPr>
          <w:b/>
          <w:i/>
          <w:color w:val="7030A0"/>
        </w:rPr>
        <w:t>pour la PRODUCTIO</w:t>
      </w:r>
      <w:r w:rsidRPr="00E4070C">
        <w:rPr>
          <w:b/>
          <w:i/>
          <w:color w:val="7030A0"/>
        </w:rPr>
        <w:t>N</w:t>
      </w:r>
    </w:p>
    <w:p w14:paraId="5DCABBD4" w14:textId="77777777" w:rsidR="00364438" w:rsidRDefault="00364438" w:rsidP="00E4070C">
      <w:pPr>
        <w:rPr>
          <w:b/>
          <w:i/>
          <w:color w:val="7030A0"/>
        </w:rPr>
      </w:pPr>
    </w:p>
    <w:p w14:paraId="45949533" w14:textId="77777777" w:rsidR="00264A29" w:rsidRPr="00E4070C" w:rsidRDefault="00264A29" w:rsidP="00E4070C">
      <w:pPr>
        <w:rPr>
          <w:rFonts w:ascii="Calibri" w:hAnsi="Calibri" w:cs="Calibri"/>
          <w:b/>
          <w:i/>
          <w:color w:val="7030A0"/>
        </w:rPr>
      </w:pPr>
    </w:p>
    <w:p w14:paraId="702C8F8E" w14:textId="77777777" w:rsidR="00E4070C" w:rsidRPr="00E4070C" w:rsidRDefault="00E4070C" w:rsidP="00E4070C">
      <w:pPr>
        <w:rPr>
          <w:b/>
        </w:rPr>
      </w:pPr>
    </w:p>
    <w:p w14:paraId="788C261B" w14:textId="77777777" w:rsidR="00E64560" w:rsidRDefault="00264A29" w:rsidP="00E64560">
      <w:pPr>
        <w:pStyle w:val="Titre2"/>
        <w:numPr>
          <w:ilvl w:val="1"/>
          <w:numId w:val="21"/>
        </w:numPr>
      </w:pPr>
      <w:bookmarkStart w:id="46" w:name="_Toc180072728"/>
      <w:r>
        <w:t>Spécification par Serveurs</w:t>
      </w:r>
      <w:bookmarkEnd w:id="46"/>
    </w:p>
    <w:p w14:paraId="339ECCD3" w14:textId="77777777" w:rsidR="00E4070C" w:rsidRPr="00E4070C" w:rsidRDefault="00E4070C" w:rsidP="00E64560">
      <w:pPr>
        <w:rPr>
          <w:b/>
          <w:i/>
          <w:color w:val="7030A0"/>
          <w:u w:val="single"/>
        </w:rPr>
      </w:pPr>
      <w:r w:rsidRPr="00E4070C">
        <w:rPr>
          <w:b/>
          <w:i/>
          <w:color w:val="7030A0"/>
          <w:u w:val="single"/>
        </w:rPr>
        <w:t>Les sous parties sont à adapter en fonction du nombre de serveurs et de leur rôle</w:t>
      </w:r>
    </w:p>
    <w:p w14:paraId="6E248D98" w14:textId="77777777" w:rsidR="00E64560" w:rsidRPr="00E64560" w:rsidRDefault="00E4070C" w:rsidP="00E64560">
      <w:r>
        <w:t xml:space="preserve"> </w:t>
      </w:r>
    </w:p>
    <w:p w14:paraId="0B590359" w14:textId="77777777" w:rsidR="00C02C69" w:rsidRDefault="00C02C69" w:rsidP="00C02C69">
      <w:pPr>
        <w:pStyle w:val="Titre3"/>
        <w:rPr>
          <w:color w:val="7030A0"/>
        </w:rPr>
      </w:pPr>
      <w:bookmarkStart w:id="47" w:name="_Toc180072729"/>
      <w:r>
        <w:t>Serveur présentation</w:t>
      </w:r>
      <w:r w:rsidR="00E4070C">
        <w:rPr>
          <w:rFonts w:ascii="Calibri" w:hAnsi="Calibri" w:cs="Calibri"/>
        </w:rPr>
        <w:t> </w:t>
      </w:r>
      <w:r w:rsidR="00E4070C">
        <w:t xml:space="preserve">: </w:t>
      </w:r>
      <w:r w:rsidR="00E4070C" w:rsidRPr="00E4070C">
        <w:rPr>
          <w:color w:val="7030A0"/>
        </w:rPr>
        <w:t>Nom</w:t>
      </w:r>
      <w:bookmarkEnd w:id="47"/>
      <w:r w:rsidR="00E4070C" w:rsidRPr="00E4070C">
        <w:rPr>
          <w:color w:val="7030A0"/>
        </w:rPr>
        <w:t xml:space="preserve"> </w:t>
      </w:r>
    </w:p>
    <w:p w14:paraId="70E21C02" w14:textId="77777777" w:rsidR="00C768AE" w:rsidRDefault="00C768AE" w:rsidP="00C768AE"/>
    <w:p w14:paraId="2D597F26" w14:textId="77777777" w:rsidR="00C768AE" w:rsidRPr="00C768AE" w:rsidRDefault="00C768AE" w:rsidP="00C768AE">
      <w:pPr>
        <w:rPr>
          <w:i/>
          <w:color w:val="7030A0"/>
        </w:rPr>
      </w:pPr>
      <w:r w:rsidRPr="00C768AE">
        <w:rPr>
          <w:i/>
          <w:color w:val="7030A0"/>
        </w:rPr>
        <w:t xml:space="preserve">Complétez les sous-sections comme pour le serveur de </w:t>
      </w:r>
      <w:r>
        <w:rPr>
          <w:i/>
          <w:color w:val="7030A0"/>
        </w:rPr>
        <w:t xml:space="preserve">présentation </w:t>
      </w:r>
      <w:r w:rsidR="003F042D" w:rsidRPr="003F042D">
        <w:rPr>
          <w:b/>
          <w:i/>
          <w:color w:val="7030A0"/>
          <w:u w:val="single"/>
        </w:rPr>
        <w:t>de</w:t>
      </w:r>
      <w:r w:rsidRPr="003F042D">
        <w:rPr>
          <w:b/>
          <w:i/>
          <w:color w:val="7030A0"/>
          <w:u w:val="single"/>
        </w:rPr>
        <w:t xml:space="preserve"> production,</w:t>
      </w:r>
      <w:r w:rsidRPr="00C768AE">
        <w:rPr>
          <w:i/>
          <w:color w:val="7030A0"/>
        </w:rPr>
        <w:t xml:space="preserve"> en adaptant les détails.</w:t>
      </w:r>
    </w:p>
    <w:p w14:paraId="5D6FA98C" w14:textId="77777777" w:rsidR="00C768AE" w:rsidRPr="00C768AE" w:rsidRDefault="00C768AE" w:rsidP="00C768AE"/>
    <w:p w14:paraId="1FC84A69" w14:textId="77777777" w:rsidR="00264A29" w:rsidRPr="007B08DB" w:rsidRDefault="00264A29" w:rsidP="00264A29">
      <w:pPr>
        <w:pStyle w:val="Titre4"/>
      </w:pPr>
      <w:bookmarkStart w:id="48" w:name="_Toc180072730"/>
      <w:r w:rsidRPr="007B08DB">
        <w:lastRenderedPageBreak/>
        <w:t>Configuration matérielle</w:t>
      </w:r>
      <w:bookmarkEnd w:id="48"/>
      <w:r w:rsidRPr="007B08D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9"/>
        <w:gridCol w:w="283"/>
        <w:gridCol w:w="6088"/>
      </w:tblGrid>
      <w:tr w:rsidR="00264A29" w:rsidRPr="00CB34FB" w14:paraId="3FFE0A1F" w14:textId="77777777" w:rsidTr="00517172">
        <w:tc>
          <w:tcPr>
            <w:tcW w:w="2689" w:type="dxa"/>
          </w:tcPr>
          <w:p w14:paraId="61DB5CDC" w14:textId="77777777" w:rsidR="00264A29" w:rsidRPr="00CB34FB" w:rsidRDefault="00264A29" w:rsidP="00517172">
            <w:pPr>
              <w:pStyle w:val="Tableau-Contenu"/>
            </w:pPr>
            <w:r w:rsidRPr="00CB34FB">
              <w:t>Processeur</w:t>
            </w:r>
          </w:p>
        </w:tc>
        <w:tc>
          <w:tcPr>
            <w:tcW w:w="283" w:type="dxa"/>
          </w:tcPr>
          <w:p w14:paraId="37863F09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342D1150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50CD42EA" w14:textId="77777777" w:rsidTr="00517172">
        <w:tc>
          <w:tcPr>
            <w:tcW w:w="2689" w:type="dxa"/>
          </w:tcPr>
          <w:p w14:paraId="0FD71BDC" w14:textId="77777777" w:rsidR="00264A29" w:rsidRPr="00CB34FB" w:rsidRDefault="00264A29" w:rsidP="00517172">
            <w:pPr>
              <w:pStyle w:val="Tableau-Contenu"/>
            </w:pPr>
            <w:r w:rsidRPr="00CB34FB">
              <w:t>Espace disque</w:t>
            </w:r>
          </w:p>
        </w:tc>
        <w:tc>
          <w:tcPr>
            <w:tcW w:w="283" w:type="dxa"/>
          </w:tcPr>
          <w:p w14:paraId="4A547D2B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2652C7F2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3A83A1EC" w14:textId="77777777" w:rsidTr="00517172">
        <w:tc>
          <w:tcPr>
            <w:tcW w:w="2689" w:type="dxa"/>
          </w:tcPr>
          <w:p w14:paraId="6D8CE718" w14:textId="77777777" w:rsidR="00264A29" w:rsidRPr="00CB34FB" w:rsidRDefault="00264A29" w:rsidP="00517172">
            <w:pPr>
              <w:pStyle w:val="Tableau-Contenu"/>
            </w:pPr>
            <w:r w:rsidRPr="00CB34FB">
              <w:t>Mémoire vive</w:t>
            </w:r>
          </w:p>
        </w:tc>
        <w:tc>
          <w:tcPr>
            <w:tcW w:w="283" w:type="dxa"/>
          </w:tcPr>
          <w:p w14:paraId="518A66A0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458FD8F9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4A742DE6" w14:textId="77777777" w:rsidTr="00517172">
        <w:tc>
          <w:tcPr>
            <w:tcW w:w="2689" w:type="dxa"/>
          </w:tcPr>
          <w:p w14:paraId="66E7AFED" w14:textId="77777777" w:rsidR="00264A29" w:rsidRPr="00CB34FB" w:rsidRDefault="00264A29" w:rsidP="00517172">
            <w:pPr>
              <w:pStyle w:val="Tableau-Contenu"/>
            </w:pPr>
            <w:r w:rsidRPr="00CB34FB">
              <w:t>Système d’exploitation</w:t>
            </w:r>
          </w:p>
        </w:tc>
        <w:tc>
          <w:tcPr>
            <w:tcW w:w="283" w:type="dxa"/>
          </w:tcPr>
          <w:p w14:paraId="61550517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15B13613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725F793B" w14:textId="77777777" w:rsidTr="00517172">
        <w:tc>
          <w:tcPr>
            <w:tcW w:w="2689" w:type="dxa"/>
          </w:tcPr>
          <w:p w14:paraId="6611B6D4" w14:textId="77777777" w:rsidR="00264A29" w:rsidRPr="00CB34FB" w:rsidRDefault="00264A29" w:rsidP="00517172">
            <w:pPr>
              <w:pStyle w:val="Tableau-Contenu"/>
            </w:pPr>
            <w:r w:rsidRPr="00946ED0">
              <w:t>Adresse IP</w:t>
            </w:r>
          </w:p>
        </w:tc>
        <w:tc>
          <w:tcPr>
            <w:tcW w:w="283" w:type="dxa"/>
          </w:tcPr>
          <w:p w14:paraId="509FE0E5" w14:textId="77777777" w:rsidR="00264A29" w:rsidRPr="00CB34FB" w:rsidRDefault="00264A29" w:rsidP="00517172">
            <w:pPr>
              <w:pStyle w:val="Tableau-Contenu"/>
            </w:pPr>
          </w:p>
        </w:tc>
        <w:tc>
          <w:tcPr>
            <w:tcW w:w="6088" w:type="dxa"/>
          </w:tcPr>
          <w:p w14:paraId="20839107" w14:textId="77777777" w:rsidR="00264A29" w:rsidRPr="00CB34FB" w:rsidRDefault="00264A29" w:rsidP="00517172">
            <w:pPr>
              <w:pStyle w:val="Tableau-Contenu"/>
            </w:pPr>
          </w:p>
        </w:tc>
      </w:tr>
    </w:tbl>
    <w:p w14:paraId="53BAB568" w14:textId="77777777" w:rsidR="00264A29" w:rsidRDefault="00264A29" w:rsidP="00264A29">
      <w:pPr>
        <w:pStyle w:val="Titre4"/>
      </w:pPr>
      <w:bookmarkStart w:id="49" w:name="_Toc180072731"/>
      <w:r>
        <w:t>Composant applicatif</w:t>
      </w:r>
      <w:bookmarkEnd w:id="49"/>
    </w:p>
    <w:p w14:paraId="3CCE430E" w14:textId="77777777" w:rsidR="00264A29" w:rsidRDefault="00264A29" w:rsidP="00264A29">
      <w:pPr>
        <w:pStyle w:val="Corpsdetexte"/>
        <w:rPr>
          <w:i/>
          <w:color w:val="7030A0"/>
        </w:rPr>
      </w:pPr>
      <w:r w:rsidRPr="0034483F">
        <w:rPr>
          <w:i/>
          <w:color w:val="7030A0"/>
        </w:rPr>
        <w:t>Cette partie renseigne sur les composants applicatifs qui sont installés sur le serveur afin de faire fonctionner l’application</w:t>
      </w:r>
    </w:p>
    <w:p w14:paraId="4FEF359E" w14:textId="77777777" w:rsidR="004E6AFF" w:rsidRPr="0034483F" w:rsidRDefault="004E6AFF" w:rsidP="00264A29">
      <w:pPr>
        <w:pStyle w:val="Corpsdetexte"/>
        <w:rPr>
          <w:i/>
          <w:color w:val="7030A0"/>
        </w:rPr>
      </w:pPr>
    </w:p>
    <w:p w14:paraId="26E8DDD2" w14:textId="77777777" w:rsidR="00264A29" w:rsidRDefault="00264A29" w:rsidP="00264A29">
      <w:pPr>
        <w:pStyle w:val="Titre4"/>
      </w:pPr>
      <w:bookmarkStart w:id="50" w:name="_Toc180072732"/>
      <w:r>
        <w:t>Spécificité</w:t>
      </w:r>
      <w:bookmarkEnd w:id="50"/>
    </w:p>
    <w:p w14:paraId="4E927896" w14:textId="77777777" w:rsidR="00264A29" w:rsidRPr="00C62BAD" w:rsidRDefault="00264A29" w:rsidP="00264A29">
      <w:pPr>
        <w:pStyle w:val="Corpsdetexte"/>
        <w:rPr>
          <w:i/>
          <w:color w:val="7030A0"/>
        </w:rPr>
      </w:pPr>
      <w:r w:rsidRPr="00C62BAD">
        <w:rPr>
          <w:i/>
          <w:color w:val="7030A0"/>
        </w:rPr>
        <w:t xml:space="preserve">Lister et décrire les spécificités du serveur. Cela pour objectif de tracer les </w:t>
      </w:r>
      <w:r w:rsidR="005C1DD6" w:rsidRPr="00C62BAD">
        <w:rPr>
          <w:i/>
          <w:color w:val="7030A0"/>
        </w:rPr>
        <w:t>particul</w:t>
      </w:r>
      <w:r w:rsidR="005C1DD6">
        <w:rPr>
          <w:i/>
          <w:color w:val="7030A0"/>
        </w:rPr>
        <w:t>arités</w:t>
      </w:r>
      <w:r w:rsidRPr="00C62BAD">
        <w:rPr>
          <w:i/>
          <w:color w:val="7030A0"/>
        </w:rPr>
        <w:t xml:space="preserve">. Cela sera utiles pour la maintenance.  </w:t>
      </w:r>
    </w:p>
    <w:p w14:paraId="6428EE47" w14:textId="77777777" w:rsidR="00E64560" w:rsidRPr="00E64560" w:rsidRDefault="00E64560" w:rsidP="00E64560"/>
    <w:p w14:paraId="114A0731" w14:textId="77777777" w:rsidR="00C02C69" w:rsidRDefault="00C02C69" w:rsidP="00C02C69">
      <w:pPr>
        <w:pStyle w:val="Titre3"/>
        <w:rPr>
          <w:color w:val="7030A0"/>
        </w:rPr>
      </w:pPr>
      <w:bookmarkStart w:id="51" w:name="_Toc180072733"/>
      <w:r>
        <w:t>Serveur d’application</w:t>
      </w:r>
      <w:r w:rsidR="00E4070C">
        <w:rPr>
          <w:rFonts w:ascii="Calibri" w:hAnsi="Calibri" w:cs="Calibri"/>
        </w:rPr>
        <w:t> </w:t>
      </w:r>
      <w:r w:rsidR="00E4070C">
        <w:t xml:space="preserve">: </w:t>
      </w:r>
      <w:r w:rsidR="00E4070C" w:rsidRPr="00E4070C">
        <w:rPr>
          <w:color w:val="7030A0"/>
        </w:rPr>
        <w:t>Nom</w:t>
      </w:r>
      <w:bookmarkEnd w:id="51"/>
    </w:p>
    <w:p w14:paraId="60029DC5" w14:textId="77777777" w:rsidR="003F042D" w:rsidRDefault="003F042D" w:rsidP="003F042D"/>
    <w:p w14:paraId="5F6B6688" w14:textId="77777777" w:rsidR="003F042D" w:rsidRPr="00C768AE" w:rsidRDefault="003F042D" w:rsidP="003F042D">
      <w:pPr>
        <w:rPr>
          <w:i/>
          <w:color w:val="7030A0"/>
        </w:rPr>
      </w:pPr>
      <w:r w:rsidRPr="00C768AE">
        <w:rPr>
          <w:i/>
          <w:color w:val="7030A0"/>
        </w:rPr>
        <w:t xml:space="preserve">Complétez les sous-sections comme pour le serveur </w:t>
      </w:r>
      <w:proofErr w:type="gramStart"/>
      <w:r w:rsidRPr="00C768AE">
        <w:rPr>
          <w:i/>
          <w:color w:val="7030A0"/>
        </w:rPr>
        <w:t>d</w:t>
      </w:r>
      <w:r>
        <w:rPr>
          <w:i/>
          <w:color w:val="7030A0"/>
        </w:rPr>
        <w:t xml:space="preserve">’application  </w:t>
      </w:r>
      <w:r w:rsidRPr="003F042D">
        <w:rPr>
          <w:b/>
          <w:i/>
          <w:color w:val="7030A0"/>
          <w:u w:val="single"/>
        </w:rPr>
        <w:t>de</w:t>
      </w:r>
      <w:proofErr w:type="gramEnd"/>
      <w:r w:rsidRPr="003F042D">
        <w:rPr>
          <w:b/>
          <w:i/>
          <w:color w:val="7030A0"/>
          <w:u w:val="single"/>
        </w:rPr>
        <w:t xml:space="preserve"> production,</w:t>
      </w:r>
      <w:r w:rsidRPr="00C768AE">
        <w:rPr>
          <w:i/>
          <w:color w:val="7030A0"/>
        </w:rPr>
        <w:t xml:space="preserve"> en adaptant les détails.</w:t>
      </w:r>
    </w:p>
    <w:p w14:paraId="364952B0" w14:textId="77777777" w:rsidR="003F042D" w:rsidRPr="003F042D" w:rsidRDefault="003F042D" w:rsidP="003F042D"/>
    <w:p w14:paraId="35F5F744" w14:textId="77777777" w:rsidR="00264A29" w:rsidRPr="007B08DB" w:rsidRDefault="00264A29" w:rsidP="00264A29">
      <w:pPr>
        <w:pStyle w:val="Titre4"/>
      </w:pPr>
      <w:bookmarkStart w:id="52" w:name="_Toc180072734"/>
      <w:r w:rsidRPr="007B08DB">
        <w:t>Configuration matérielle</w:t>
      </w:r>
      <w:bookmarkEnd w:id="52"/>
      <w:r w:rsidRPr="007B08D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9"/>
        <w:gridCol w:w="283"/>
        <w:gridCol w:w="6088"/>
      </w:tblGrid>
      <w:tr w:rsidR="00264A29" w:rsidRPr="00CB34FB" w14:paraId="5B25F68A" w14:textId="77777777" w:rsidTr="00517172">
        <w:tc>
          <w:tcPr>
            <w:tcW w:w="2689" w:type="dxa"/>
          </w:tcPr>
          <w:p w14:paraId="381BB090" w14:textId="77777777" w:rsidR="00264A29" w:rsidRPr="00CB34FB" w:rsidRDefault="00264A29" w:rsidP="00517172">
            <w:pPr>
              <w:pStyle w:val="Tableau-Contenu"/>
            </w:pPr>
            <w:r w:rsidRPr="00CB34FB">
              <w:t>Processeur</w:t>
            </w:r>
          </w:p>
        </w:tc>
        <w:tc>
          <w:tcPr>
            <w:tcW w:w="283" w:type="dxa"/>
          </w:tcPr>
          <w:p w14:paraId="19515B62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612B74A0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75882456" w14:textId="77777777" w:rsidTr="00517172">
        <w:tc>
          <w:tcPr>
            <w:tcW w:w="2689" w:type="dxa"/>
          </w:tcPr>
          <w:p w14:paraId="5A6FF2DC" w14:textId="77777777" w:rsidR="00264A29" w:rsidRPr="00CB34FB" w:rsidRDefault="00264A29" w:rsidP="00517172">
            <w:pPr>
              <w:pStyle w:val="Tableau-Contenu"/>
            </w:pPr>
            <w:r w:rsidRPr="00CB34FB">
              <w:t>Espace disque</w:t>
            </w:r>
          </w:p>
        </w:tc>
        <w:tc>
          <w:tcPr>
            <w:tcW w:w="283" w:type="dxa"/>
          </w:tcPr>
          <w:p w14:paraId="13C4BCE3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7D8F1792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07649194" w14:textId="77777777" w:rsidTr="00517172">
        <w:tc>
          <w:tcPr>
            <w:tcW w:w="2689" w:type="dxa"/>
          </w:tcPr>
          <w:p w14:paraId="02E6F174" w14:textId="77777777" w:rsidR="00264A29" w:rsidRPr="00CB34FB" w:rsidRDefault="00264A29" w:rsidP="00517172">
            <w:pPr>
              <w:pStyle w:val="Tableau-Contenu"/>
            </w:pPr>
            <w:r w:rsidRPr="00CB34FB">
              <w:t>Mémoire vive</w:t>
            </w:r>
          </w:p>
        </w:tc>
        <w:tc>
          <w:tcPr>
            <w:tcW w:w="283" w:type="dxa"/>
          </w:tcPr>
          <w:p w14:paraId="70C9AC81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03EBC801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57F07BB7" w14:textId="77777777" w:rsidTr="00517172">
        <w:tc>
          <w:tcPr>
            <w:tcW w:w="2689" w:type="dxa"/>
          </w:tcPr>
          <w:p w14:paraId="38318B9F" w14:textId="77777777" w:rsidR="00264A29" w:rsidRPr="00CB34FB" w:rsidRDefault="00264A29" w:rsidP="00517172">
            <w:pPr>
              <w:pStyle w:val="Tableau-Contenu"/>
            </w:pPr>
            <w:r w:rsidRPr="00CB34FB">
              <w:t>Système d’exploitation</w:t>
            </w:r>
          </w:p>
        </w:tc>
        <w:tc>
          <w:tcPr>
            <w:tcW w:w="283" w:type="dxa"/>
          </w:tcPr>
          <w:p w14:paraId="5FC616B8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4D628761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0AC15630" w14:textId="77777777" w:rsidTr="00517172">
        <w:tc>
          <w:tcPr>
            <w:tcW w:w="2689" w:type="dxa"/>
          </w:tcPr>
          <w:p w14:paraId="3FC6EF67" w14:textId="77777777" w:rsidR="00264A29" w:rsidRPr="00CB34FB" w:rsidRDefault="00264A29" w:rsidP="00517172">
            <w:pPr>
              <w:pStyle w:val="Tableau-Contenu"/>
            </w:pPr>
            <w:r w:rsidRPr="00946ED0">
              <w:t>Adresse IP</w:t>
            </w:r>
          </w:p>
        </w:tc>
        <w:tc>
          <w:tcPr>
            <w:tcW w:w="283" w:type="dxa"/>
          </w:tcPr>
          <w:p w14:paraId="4DDB06AD" w14:textId="77777777" w:rsidR="00264A29" w:rsidRPr="00CB34FB" w:rsidRDefault="00264A29" w:rsidP="00517172">
            <w:pPr>
              <w:pStyle w:val="Tableau-Contenu"/>
            </w:pPr>
          </w:p>
        </w:tc>
        <w:tc>
          <w:tcPr>
            <w:tcW w:w="6088" w:type="dxa"/>
          </w:tcPr>
          <w:p w14:paraId="669C06E4" w14:textId="77777777" w:rsidR="00264A29" w:rsidRPr="00CB34FB" w:rsidRDefault="00264A29" w:rsidP="00517172">
            <w:pPr>
              <w:pStyle w:val="Tableau-Contenu"/>
            </w:pPr>
          </w:p>
        </w:tc>
      </w:tr>
    </w:tbl>
    <w:p w14:paraId="36141E7E" w14:textId="77777777" w:rsidR="00264A29" w:rsidRDefault="00264A29" w:rsidP="00264A29">
      <w:pPr>
        <w:pStyle w:val="Titre4"/>
      </w:pPr>
      <w:bookmarkStart w:id="53" w:name="_Toc180072735"/>
      <w:r>
        <w:t>Composant applicatif</w:t>
      </w:r>
      <w:bookmarkEnd w:id="53"/>
    </w:p>
    <w:p w14:paraId="3CE2A44F" w14:textId="77777777" w:rsidR="00264A29" w:rsidRDefault="00264A29" w:rsidP="00264A29">
      <w:pPr>
        <w:pStyle w:val="Corpsdetexte"/>
        <w:rPr>
          <w:i/>
          <w:color w:val="7030A0"/>
        </w:rPr>
      </w:pPr>
      <w:r w:rsidRPr="0034483F">
        <w:rPr>
          <w:i/>
          <w:color w:val="7030A0"/>
        </w:rPr>
        <w:t>Cette partie renseigne sur les composants applicatifs qui sont installés sur le serveur afin de faire fonctionner l’application</w:t>
      </w:r>
    </w:p>
    <w:p w14:paraId="5DC6510D" w14:textId="77777777" w:rsidR="004E6AFF" w:rsidRPr="0034483F" w:rsidRDefault="004E6AFF" w:rsidP="00264A29">
      <w:pPr>
        <w:pStyle w:val="Corpsdetexte"/>
        <w:rPr>
          <w:i/>
          <w:color w:val="7030A0"/>
        </w:rPr>
      </w:pPr>
    </w:p>
    <w:p w14:paraId="1C203E36" w14:textId="77777777" w:rsidR="00264A29" w:rsidRDefault="00264A29" w:rsidP="00264A29">
      <w:pPr>
        <w:pStyle w:val="Titre4"/>
      </w:pPr>
      <w:bookmarkStart w:id="54" w:name="_Toc180072736"/>
      <w:r>
        <w:t>Spécificité</w:t>
      </w:r>
      <w:bookmarkEnd w:id="54"/>
    </w:p>
    <w:p w14:paraId="1BFF52F8" w14:textId="77777777" w:rsidR="00264A29" w:rsidRPr="00C62BAD" w:rsidRDefault="00264A29" w:rsidP="00264A29">
      <w:pPr>
        <w:pStyle w:val="Corpsdetexte"/>
        <w:rPr>
          <w:i/>
          <w:color w:val="7030A0"/>
        </w:rPr>
      </w:pPr>
      <w:r w:rsidRPr="00C62BAD">
        <w:rPr>
          <w:i/>
          <w:color w:val="7030A0"/>
        </w:rPr>
        <w:t xml:space="preserve">Lister et décrire les spécificités du serveur. Cela pour objectif de tracer les </w:t>
      </w:r>
      <w:r w:rsidR="005C1DD6" w:rsidRPr="00C62BAD">
        <w:rPr>
          <w:i/>
          <w:color w:val="7030A0"/>
        </w:rPr>
        <w:t>particul</w:t>
      </w:r>
      <w:r w:rsidR="005C1DD6">
        <w:rPr>
          <w:i/>
          <w:color w:val="7030A0"/>
        </w:rPr>
        <w:t>arités</w:t>
      </w:r>
      <w:r w:rsidRPr="00C62BAD">
        <w:rPr>
          <w:i/>
          <w:color w:val="7030A0"/>
        </w:rPr>
        <w:t xml:space="preserve">. Cela sera utiles pour la maintenance.  </w:t>
      </w:r>
    </w:p>
    <w:p w14:paraId="2D1EB429" w14:textId="77777777" w:rsidR="00E64560" w:rsidRPr="00E64560" w:rsidRDefault="00E64560" w:rsidP="00E64560"/>
    <w:p w14:paraId="0DF247FD" w14:textId="77777777" w:rsidR="00C02C69" w:rsidRDefault="00C02C69" w:rsidP="00C02C69">
      <w:pPr>
        <w:pStyle w:val="Titre3"/>
        <w:rPr>
          <w:color w:val="7030A0"/>
        </w:rPr>
      </w:pPr>
      <w:bookmarkStart w:id="55" w:name="_Toc180072737"/>
      <w:r>
        <w:t xml:space="preserve">Serveur de base de </w:t>
      </w:r>
      <w:r w:rsidR="00E4070C">
        <w:t xml:space="preserve">données : </w:t>
      </w:r>
      <w:r w:rsidR="00E4070C" w:rsidRPr="00E4070C">
        <w:rPr>
          <w:color w:val="7030A0"/>
        </w:rPr>
        <w:t>Nom</w:t>
      </w:r>
      <w:bookmarkEnd w:id="55"/>
    </w:p>
    <w:p w14:paraId="22C06624" w14:textId="77777777" w:rsidR="003F042D" w:rsidRDefault="003F042D" w:rsidP="003F042D"/>
    <w:p w14:paraId="4A1B3384" w14:textId="77777777" w:rsidR="003F042D" w:rsidRPr="00C768AE" w:rsidRDefault="003F042D" w:rsidP="003F042D">
      <w:pPr>
        <w:rPr>
          <w:i/>
          <w:color w:val="7030A0"/>
        </w:rPr>
      </w:pPr>
      <w:r w:rsidRPr="00C768AE">
        <w:rPr>
          <w:i/>
          <w:color w:val="7030A0"/>
        </w:rPr>
        <w:t>Complétez les sous-sections comme pour le serveur d</w:t>
      </w:r>
      <w:r>
        <w:rPr>
          <w:i/>
          <w:color w:val="7030A0"/>
        </w:rPr>
        <w:t xml:space="preserve">e base de </w:t>
      </w:r>
      <w:proofErr w:type="gramStart"/>
      <w:r>
        <w:rPr>
          <w:i/>
          <w:color w:val="7030A0"/>
        </w:rPr>
        <w:t xml:space="preserve">données  </w:t>
      </w:r>
      <w:r w:rsidRPr="003F042D">
        <w:rPr>
          <w:b/>
          <w:i/>
          <w:color w:val="7030A0"/>
          <w:u w:val="single"/>
        </w:rPr>
        <w:t>de</w:t>
      </w:r>
      <w:proofErr w:type="gramEnd"/>
      <w:r w:rsidRPr="003F042D">
        <w:rPr>
          <w:b/>
          <w:i/>
          <w:color w:val="7030A0"/>
          <w:u w:val="single"/>
        </w:rPr>
        <w:t xml:space="preserve"> production,</w:t>
      </w:r>
      <w:r w:rsidRPr="00C768AE">
        <w:rPr>
          <w:i/>
          <w:color w:val="7030A0"/>
        </w:rPr>
        <w:t xml:space="preserve"> en adaptant les détails.</w:t>
      </w:r>
    </w:p>
    <w:p w14:paraId="109430E3" w14:textId="77777777" w:rsidR="003F042D" w:rsidRPr="003F042D" w:rsidRDefault="003F042D" w:rsidP="003F042D"/>
    <w:p w14:paraId="20243774" w14:textId="77777777" w:rsidR="00264A29" w:rsidRPr="007B08DB" w:rsidRDefault="00264A29" w:rsidP="00264A29">
      <w:pPr>
        <w:pStyle w:val="Titre4"/>
      </w:pPr>
      <w:bookmarkStart w:id="56" w:name="_Toc180072738"/>
      <w:r w:rsidRPr="007B08DB">
        <w:t>Configuration matérielle</w:t>
      </w:r>
      <w:bookmarkEnd w:id="56"/>
      <w:r w:rsidRPr="007B08D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9"/>
        <w:gridCol w:w="283"/>
        <w:gridCol w:w="6088"/>
      </w:tblGrid>
      <w:tr w:rsidR="00264A29" w:rsidRPr="00CB34FB" w14:paraId="549906E8" w14:textId="77777777" w:rsidTr="00517172">
        <w:tc>
          <w:tcPr>
            <w:tcW w:w="2689" w:type="dxa"/>
          </w:tcPr>
          <w:p w14:paraId="28701F74" w14:textId="77777777" w:rsidR="00264A29" w:rsidRPr="00CB34FB" w:rsidRDefault="00264A29" w:rsidP="00517172">
            <w:pPr>
              <w:pStyle w:val="Tableau-Contenu"/>
            </w:pPr>
            <w:r w:rsidRPr="00CB34FB">
              <w:t>Processeur</w:t>
            </w:r>
          </w:p>
        </w:tc>
        <w:tc>
          <w:tcPr>
            <w:tcW w:w="283" w:type="dxa"/>
          </w:tcPr>
          <w:p w14:paraId="70737576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186E2548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7202E282" w14:textId="77777777" w:rsidTr="00517172">
        <w:tc>
          <w:tcPr>
            <w:tcW w:w="2689" w:type="dxa"/>
          </w:tcPr>
          <w:p w14:paraId="0DAAE4A0" w14:textId="77777777" w:rsidR="00264A29" w:rsidRPr="00CB34FB" w:rsidRDefault="00264A29" w:rsidP="00517172">
            <w:pPr>
              <w:pStyle w:val="Tableau-Contenu"/>
            </w:pPr>
            <w:r w:rsidRPr="00CB34FB">
              <w:lastRenderedPageBreak/>
              <w:t>Espace disque</w:t>
            </w:r>
          </w:p>
        </w:tc>
        <w:tc>
          <w:tcPr>
            <w:tcW w:w="283" w:type="dxa"/>
          </w:tcPr>
          <w:p w14:paraId="701188A4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6BB3F675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070BF8C6" w14:textId="77777777" w:rsidTr="00517172">
        <w:tc>
          <w:tcPr>
            <w:tcW w:w="2689" w:type="dxa"/>
          </w:tcPr>
          <w:p w14:paraId="73B886BD" w14:textId="77777777" w:rsidR="00264A29" w:rsidRPr="00CB34FB" w:rsidRDefault="00264A29" w:rsidP="00517172">
            <w:pPr>
              <w:pStyle w:val="Tableau-Contenu"/>
            </w:pPr>
            <w:r w:rsidRPr="00CB34FB">
              <w:t>Mémoire vive</w:t>
            </w:r>
          </w:p>
        </w:tc>
        <w:tc>
          <w:tcPr>
            <w:tcW w:w="283" w:type="dxa"/>
          </w:tcPr>
          <w:p w14:paraId="0916080F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2D3FE39E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6EABFF8F" w14:textId="77777777" w:rsidTr="00517172">
        <w:tc>
          <w:tcPr>
            <w:tcW w:w="2689" w:type="dxa"/>
          </w:tcPr>
          <w:p w14:paraId="71536545" w14:textId="77777777" w:rsidR="00264A29" w:rsidRPr="00CB34FB" w:rsidRDefault="00264A29" w:rsidP="00517172">
            <w:pPr>
              <w:pStyle w:val="Tableau-Contenu"/>
            </w:pPr>
            <w:r w:rsidRPr="00CB34FB">
              <w:t>Système d’exploitation</w:t>
            </w:r>
          </w:p>
        </w:tc>
        <w:tc>
          <w:tcPr>
            <w:tcW w:w="283" w:type="dxa"/>
          </w:tcPr>
          <w:p w14:paraId="276101C0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4F8CFBFD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3D170370" w14:textId="77777777" w:rsidTr="00517172">
        <w:tc>
          <w:tcPr>
            <w:tcW w:w="2689" w:type="dxa"/>
          </w:tcPr>
          <w:p w14:paraId="57780B4E" w14:textId="77777777" w:rsidR="00264A29" w:rsidRPr="00CB34FB" w:rsidRDefault="00264A29" w:rsidP="00517172">
            <w:pPr>
              <w:pStyle w:val="Tableau-Contenu"/>
            </w:pPr>
            <w:r w:rsidRPr="00946ED0">
              <w:t>Adresse IP</w:t>
            </w:r>
          </w:p>
        </w:tc>
        <w:tc>
          <w:tcPr>
            <w:tcW w:w="283" w:type="dxa"/>
          </w:tcPr>
          <w:p w14:paraId="3356A101" w14:textId="77777777" w:rsidR="00264A29" w:rsidRPr="00CB34FB" w:rsidRDefault="00264A29" w:rsidP="00517172">
            <w:pPr>
              <w:pStyle w:val="Tableau-Contenu"/>
            </w:pPr>
          </w:p>
        </w:tc>
        <w:tc>
          <w:tcPr>
            <w:tcW w:w="6088" w:type="dxa"/>
          </w:tcPr>
          <w:p w14:paraId="1D6B6BE5" w14:textId="77777777" w:rsidR="00264A29" w:rsidRPr="00CB34FB" w:rsidRDefault="00264A29" w:rsidP="00517172">
            <w:pPr>
              <w:pStyle w:val="Tableau-Contenu"/>
            </w:pPr>
          </w:p>
        </w:tc>
      </w:tr>
    </w:tbl>
    <w:p w14:paraId="36EBB1F6" w14:textId="77777777" w:rsidR="00264A29" w:rsidRDefault="00264A29" w:rsidP="00264A29">
      <w:pPr>
        <w:pStyle w:val="Titre4"/>
      </w:pPr>
      <w:bookmarkStart w:id="57" w:name="_Toc180072739"/>
      <w:r>
        <w:t>Composant applicatif</w:t>
      </w:r>
      <w:bookmarkEnd w:id="57"/>
    </w:p>
    <w:p w14:paraId="0B16EEC8" w14:textId="77777777" w:rsidR="00264A29" w:rsidRPr="0034483F" w:rsidRDefault="00264A29" w:rsidP="00264A29">
      <w:pPr>
        <w:pStyle w:val="Corpsdetexte"/>
        <w:rPr>
          <w:i/>
          <w:color w:val="7030A0"/>
        </w:rPr>
      </w:pPr>
      <w:r w:rsidRPr="0034483F">
        <w:rPr>
          <w:i/>
          <w:color w:val="7030A0"/>
        </w:rPr>
        <w:t>Cette partie renseigne sur les composants applicatifs qui sont installés sur le serveur afin de faire fonctionner l’application</w:t>
      </w:r>
    </w:p>
    <w:p w14:paraId="09D31BEB" w14:textId="77777777" w:rsidR="00264A29" w:rsidRDefault="00264A29" w:rsidP="00264A29">
      <w:pPr>
        <w:pStyle w:val="Titre4"/>
      </w:pPr>
      <w:bookmarkStart w:id="58" w:name="_Toc180072740"/>
      <w:r>
        <w:t>Spécificité</w:t>
      </w:r>
      <w:bookmarkEnd w:id="58"/>
    </w:p>
    <w:p w14:paraId="02E2AEC3" w14:textId="77777777" w:rsidR="00264A29" w:rsidRDefault="00264A29" w:rsidP="00264A29">
      <w:pPr>
        <w:pStyle w:val="Corpsdetexte"/>
      </w:pPr>
    </w:p>
    <w:p w14:paraId="4D571EA5" w14:textId="77777777" w:rsidR="00264A29" w:rsidRPr="00C62BAD" w:rsidRDefault="00264A29" w:rsidP="00264A29">
      <w:pPr>
        <w:pStyle w:val="Corpsdetexte"/>
        <w:rPr>
          <w:i/>
          <w:color w:val="7030A0"/>
        </w:rPr>
      </w:pPr>
      <w:r w:rsidRPr="00C62BAD">
        <w:rPr>
          <w:i/>
          <w:color w:val="7030A0"/>
        </w:rPr>
        <w:t xml:space="preserve">Lister et décrire les spécificités du serveur. Cela pour objectif de tracer les </w:t>
      </w:r>
      <w:r w:rsidR="005C1DD6" w:rsidRPr="00C62BAD">
        <w:rPr>
          <w:i/>
          <w:color w:val="7030A0"/>
        </w:rPr>
        <w:t>particul</w:t>
      </w:r>
      <w:r w:rsidR="005C1DD6">
        <w:rPr>
          <w:i/>
          <w:color w:val="7030A0"/>
        </w:rPr>
        <w:t>arités</w:t>
      </w:r>
      <w:r w:rsidRPr="00C62BAD">
        <w:rPr>
          <w:i/>
          <w:color w:val="7030A0"/>
        </w:rPr>
        <w:t xml:space="preserve">. Cela sera utiles pour la maintenance.  </w:t>
      </w:r>
    </w:p>
    <w:p w14:paraId="223F7570" w14:textId="77777777" w:rsidR="00E64560" w:rsidRPr="00E64560" w:rsidRDefault="00E64560" w:rsidP="00E64560"/>
    <w:p w14:paraId="77891DD4" w14:textId="77777777" w:rsidR="00C02C69" w:rsidRDefault="00C02C69" w:rsidP="00C02C69">
      <w:pPr>
        <w:pStyle w:val="Titre3"/>
        <w:rPr>
          <w:color w:val="7030A0"/>
        </w:rPr>
      </w:pPr>
      <w:bookmarkStart w:id="59" w:name="_Toc180072741"/>
      <w:r>
        <w:t xml:space="preserve">Serveur </w:t>
      </w:r>
      <w:r w:rsidR="009605EB">
        <w:t>batch :</w:t>
      </w:r>
      <w:r w:rsidR="00E4070C">
        <w:t xml:space="preserve"> </w:t>
      </w:r>
      <w:r w:rsidR="00E4070C" w:rsidRPr="00E4070C">
        <w:rPr>
          <w:color w:val="7030A0"/>
        </w:rPr>
        <w:t>Nom</w:t>
      </w:r>
      <w:bookmarkEnd w:id="59"/>
    </w:p>
    <w:p w14:paraId="624A4D8B" w14:textId="77777777" w:rsidR="003F042D" w:rsidRDefault="003F042D" w:rsidP="003F042D"/>
    <w:p w14:paraId="578DAD54" w14:textId="77777777" w:rsidR="003F042D" w:rsidRPr="00C768AE" w:rsidRDefault="003F042D" w:rsidP="003F042D">
      <w:pPr>
        <w:rPr>
          <w:i/>
          <w:color w:val="7030A0"/>
        </w:rPr>
      </w:pPr>
      <w:r w:rsidRPr="00C768AE">
        <w:rPr>
          <w:i/>
          <w:color w:val="7030A0"/>
        </w:rPr>
        <w:t>Complétez les sous-sections comme pour le serveur d</w:t>
      </w:r>
      <w:r>
        <w:rPr>
          <w:i/>
          <w:color w:val="7030A0"/>
        </w:rPr>
        <w:t xml:space="preserve">e base de batch </w:t>
      </w:r>
      <w:r w:rsidRPr="003F042D">
        <w:rPr>
          <w:b/>
          <w:i/>
          <w:color w:val="7030A0"/>
          <w:u w:val="single"/>
        </w:rPr>
        <w:t>de production,</w:t>
      </w:r>
      <w:r w:rsidRPr="00C768AE">
        <w:rPr>
          <w:i/>
          <w:color w:val="7030A0"/>
        </w:rPr>
        <w:t xml:space="preserve"> en adaptant les détails.</w:t>
      </w:r>
    </w:p>
    <w:p w14:paraId="713F5591" w14:textId="77777777" w:rsidR="003F042D" w:rsidRPr="003F042D" w:rsidRDefault="003F042D" w:rsidP="003F042D"/>
    <w:p w14:paraId="25C284A7" w14:textId="77777777" w:rsidR="00264A29" w:rsidRPr="007B08DB" w:rsidRDefault="00264A29" w:rsidP="00264A29">
      <w:pPr>
        <w:pStyle w:val="Titre4"/>
      </w:pPr>
      <w:bookmarkStart w:id="60" w:name="_Toc180072742"/>
      <w:r w:rsidRPr="007B08DB">
        <w:t>Configuration matérielle</w:t>
      </w:r>
      <w:bookmarkEnd w:id="60"/>
      <w:r w:rsidRPr="007B08D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9"/>
        <w:gridCol w:w="283"/>
        <w:gridCol w:w="6088"/>
      </w:tblGrid>
      <w:tr w:rsidR="00264A29" w:rsidRPr="00CB34FB" w14:paraId="42149C34" w14:textId="77777777" w:rsidTr="00517172">
        <w:tc>
          <w:tcPr>
            <w:tcW w:w="2689" w:type="dxa"/>
          </w:tcPr>
          <w:p w14:paraId="3267C094" w14:textId="77777777" w:rsidR="00264A29" w:rsidRPr="00CB34FB" w:rsidRDefault="00264A29" w:rsidP="00517172">
            <w:pPr>
              <w:pStyle w:val="Tableau-Contenu"/>
            </w:pPr>
            <w:r w:rsidRPr="00CB34FB">
              <w:t>Processeur</w:t>
            </w:r>
          </w:p>
        </w:tc>
        <w:tc>
          <w:tcPr>
            <w:tcW w:w="283" w:type="dxa"/>
          </w:tcPr>
          <w:p w14:paraId="5153B34C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13125A08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1BBF0C9A" w14:textId="77777777" w:rsidTr="00517172">
        <w:tc>
          <w:tcPr>
            <w:tcW w:w="2689" w:type="dxa"/>
          </w:tcPr>
          <w:p w14:paraId="2BB952AE" w14:textId="77777777" w:rsidR="00264A29" w:rsidRPr="00CB34FB" w:rsidRDefault="00264A29" w:rsidP="00517172">
            <w:pPr>
              <w:pStyle w:val="Tableau-Contenu"/>
            </w:pPr>
            <w:r w:rsidRPr="00CB34FB">
              <w:t>Espace disque</w:t>
            </w:r>
          </w:p>
        </w:tc>
        <w:tc>
          <w:tcPr>
            <w:tcW w:w="283" w:type="dxa"/>
          </w:tcPr>
          <w:p w14:paraId="7FA5A43D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109ABFDC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16C5E91E" w14:textId="77777777" w:rsidTr="00517172">
        <w:tc>
          <w:tcPr>
            <w:tcW w:w="2689" w:type="dxa"/>
          </w:tcPr>
          <w:p w14:paraId="0B5333D5" w14:textId="77777777" w:rsidR="00264A29" w:rsidRPr="00CB34FB" w:rsidRDefault="00264A29" w:rsidP="00517172">
            <w:pPr>
              <w:pStyle w:val="Tableau-Contenu"/>
            </w:pPr>
            <w:r w:rsidRPr="00CB34FB">
              <w:t>Mémoire vive</w:t>
            </w:r>
          </w:p>
        </w:tc>
        <w:tc>
          <w:tcPr>
            <w:tcW w:w="283" w:type="dxa"/>
          </w:tcPr>
          <w:p w14:paraId="11F83B96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7B12AEB9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2B65A7A1" w14:textId="77777777" w:rsidTr="00517172">
        <w:tc>
          <w:tcPr>
            <w:tcW w:w="2689" w:type="dxa"/>
          </w:tcPr>
          <w:p w14:paraId="418CEBC1" w14:textId="77777777" w:rsidR="00264A29" w:rsidRPr="00CB34FB" w:rsidRDefault="00264A29" w:rsidP="00517172">
            <w:pPr>
              <w:pStyle w:val="Tableau-Contenu"/>
            </w:pPr>
            <w:r w:rsidRPr="00CB34FB">
              <w:t>Système d’exploitation</w:t>
            </w:r>
          </w:p>
        </w:tc>
        <w:tc>
          <w:tcPr>
            <w:tcW w:w="283" w:type="dxa"/>
          </w:tcPr>
          <w:p w14:paraId="563D2C5F" w14:textId="77777777" w:rsidR="00264A29" w:rsidRPr="00CB34FB" w:rsidRDefault="00264A29" w:rsidP="00517172">
            <w:pPr>
              <w:pStyle w:val="Tableau-Contenu"/>
            </w:pPr>
            <w:r w:rsidRPr="00CB34FB">
              <w:t>:</w:t>
            </w:r>
          </w:p>
        </w:tc>
        <w:tc>
          <w:tcPr>
            <w:tcW w:w="6088" w:type="dxa"/>
          </w:tcPr>
          <w:p w14:paraId="03DC0983" w14:textId="77777777" w:rsidR="00264A29" w:rsidRPr="00CB34FB" w:rsidRDefault="00264A29" w:rsidP="00517172">
            <w:pPr>
              <w:pStyle w:val="Tableau-Contenu"/>
            </w:pPr>
          </w:p>
        </w:tc>
      </w:tr>
      <w:tr w:rsidR="00264A29" w:rsidRPr="00CB34FB" w14:paraId="01A1F31C" w14:textId="77777777" w:rsidTr="00517172">
        <w:tc>
          <w:tcPr>
            <w:tcW w:w="2689" w:type="dxa"/>
          </w:tcPr>
          <w:p w14:paraId="75DC9870" w14:textId="77777777" w:rsidR="00264A29" w:rsidRPr="00CB34FB" w:rsidRDefault="00264A29" w:rsidP="00517172">
            <w:pPr>
              <w:pStyle w:val="Tableau-Contenu"/>
            </w:pPr>
            <w:r w:rsidRPr="00946ED0">
              <w:t>Adresse IP</w:t>
            </w:r>
          </w:p>
        </w:tc>
        <w:tc>
          <w:tcPr>
            <w:tcW w:w="283" w:type="dxa"/>
          </w:tcPr>
          <w:p w14:paraId="2AD0EF6F" w14:textId="77777777" w:rsidR="00264A29" w:rsidRPr="00CB34FB" w:rsidRDefault="00264A29" w:rsidP="00517172">
            <w:pPr>
              <w:pStyle w:val="Tableau-Contenu"/>
            </w:pPr>
          </w:p>
        </w:tc>
        <w:tc>
          <w:tcPr>
            <w:tcW w:w="6088" w:type="dxa"/>
          </w:tcPr>
          <w:p w14:paraId="2C7E3AC9" w14:textId="77777777" w:rsidR="00264A29" w:rsidRPr="00CB34FB" w:rsidRDefault="00264A29" w:rsidP="00517172">
            <w:pPr>
              <w:pStyle w:val="Tableau-Contenu"/>
            </w:pPr>
          </w:p>
        </w:tc>
      </w:tr>
    </w:tbl>
    <w:p w14:paraId="3CF83497" w14:textId="77777777" w:rsidR="00264A29" w:rsidRDefault="00264A29" w:rsidP="00264A29">
      <w:pPr>
        <w:pStyle w:val="Titre4"/>
      </w:pPr>
      <w:bookmarkStart w:id="61" w:name="_Toc180072743"/>
      <w:r>
        <w:t>Composant applicatif</w:t>
      </w:r>
      <w:bookmarkEnd w:id="61"/>
    </w:p>
    <w:p w14:paraId="19066046" w14:textId="77777777" w:rsidR="00264A29" w:rsidRDefault="00264A29" w:rsidP="00264A29">
      <w:pPr>
        <w:pStyle w:val="Corpsdetexte"/>
        <w:rPr>
          <w:i/>
          <w:color w:val="7030A0"/>
        </w:rPr>
      </w:pPr>
      <w:r w:rsidRPr="0034483F">
        <w:rPr>
          <w:i/>
          <w:color w:val="7030A0"/>
        </w:rPr>
        <w:t>Cette partie renseigne sur les composants applicatifs qui sont installés sur le serveur afin de faire fonctionner l’application</w:t>
      </w:r>
    </w:p>
    <w:p w14:paraId="24A80D16" w14:textId="77777777" w:rsidR="004E6AFF" w:rsidRPr="0034483F" w:rsidRDefault="004E6AFF" w:rsidP="00264A29">
      <w:pPr>
        <w:pStyle w:val="Corpsdetexte"/>
        <w:rPr>
          <w:i/>
          <w:color w:val="7030A0"/>
        </w:rPr>
      </w:pPr>
    </w:p>
    <w:p w14:paraId="5E0ACC8C" w14:textId="77777777" w:rsidR="00264A29" w:rsidRDefault="00264A29" w:rsidP="00264A29">
      <w:pPr>
        <w:pStyle w:val="Titre4"/>
      </w:pPr>
      <w:bookmarkStart w:id="62" w:name="_Toc180072744"/>
      <w:r>
        <w:t>Spécificité</w:t>
      </w:r>
      <w:bookmarkEnd w:id="62"/>
    </w:p>
    <w:p w14:paraId="5F56029B" w14:textId="77777777" w:rsidR="00264A29" w:rsidRPr="00C62BAD" w:rsidRDefault="00264A29" w:rsidP="00264A29">
      <w:pPr>
        <w:pStyle w:val="Corpsdetexte"/>
        <w:rPr>
          <w:i/>
          <w:color w:val="7030A0"/>
        </w:rPr>
      </w:pPr>
      <w:r w:rsidRPr="00C62BAD">
        <w:rPr>
          <w:i/>
          <w:color w:val="7030A0"/>
        </w:rPr>
        <w:t xml:space="preserve">Lister et décrire les spécificités du serveur. Cela pour objectif de tracer les </w:t>
      </w:r>
      <w:r w:rsidR="005C1DD6" w:rsidRPr="00C62BAD">
        <w:rPr>
          <w:i/>
          <w:color w:val="7030A0"/>
        </w:rPr>
        <w:t>particul</w:t>
      </w:r>
      <w:r w:rsidR="005C1DD6">
        <w:rPr>
          <w:i/>
          <w:color w:val="7030A0"/>
        </w:rPr>
        <w:t>arités</w:t>
      </w:r>
      <w:r w:rsidRPr="00C62BAD">
        <w:rPr>
          <w:i/>
          <w:color w:val="7030A0"/>
        </w:rPr>
        <w:t xml:space="preserve"> Cela sera utiles pour la maintenance.  </w:t>
      </w:r>
    </w:p>
    <w:p w14:paraId="01AED5CB" w14:textId="77777777" w:rsidR="00E64560" w:rsidRPr="00E64560" w:rsidRDefault="00E64560" w:rsidP="00E64560"/>
    <w:p w14:paraId="2B4C8C49" w14:textId="77777777" w:rsidR="00C02C69" w:rsidRPr="00C02C69" w:rsidRDefault="00C02C69" w:rsidP="00C02C69"/>
    <w:p w14:paraId="32AEA790" w14:textId="77777777" w:rsidR="00C02C69" w:rsidRDefault="00C02C69" w:rsidP="00C02C69">
      <w:pPr>
        <w:pStyle w:val="Titre2"/>
      </w:pPr>
      <w:bookmarkStart w:id="63" w:name="_Toc180072745"/>
      <w:r>
        <w:t>Flux entre applications</w:t>
      </w:r>
      <w:r w:rsidR="00E4070C">
        <w:t xml:space="preserve"> en production</w:t>
      </w:r>
      <w:bookmarkEnd w:id="63"/>
    </w:p>
    <w:p w14:paraId="715EFE06" w14:textId="77777777" w:rsidR="00E64560" w:rsidRDefault="00E64560" w:rsidP="00E64560">
      <w:pPr>
        <w:rPr>
          <w:color w:val="7030A0"/>
        </w:rPr>
      </w:pPr>
      <w:r w:rsidRPr="00E64560">
        <w:rPr>
          <w:color w:val="7030A0"/>
        </w:rPr>
        <w:t xml:space="preserve">Lister les flux entre application interne </w:t>
      </w:r>
    </w:p>
    <w:p w14:paraId="64442DA7" w14:textId="77777777" w:rsidR="00E64560" w:rsidRDefault="00E64560" w:rsidP="00E64560">
      <w:pPr>
        <w:rPr>
          <w:i/>
          <w:color w:val="7030A0"/>
        </w:rPr>
      </w:pPr>
      <w:r w:rsidRPr="00E64560">
        <w:rPr>
          <w:i/>
          <w:color w:val="7030A0"/>
        </w:rPr>
        <w:t xml:space="preserve">Il est nécessaire de préciser le format et protocole d’échange (http, https, </w:t>
      </w:r>
      <w:proofErr w:type="gramStart"/>
      <w:r w:rsidRPr="00E64560">
        <w:rPr>
          <w:i/>
          <w:color w:val="7030A0"/>
        </w:rPr>
        <w:t>cft ,</w:t>
      </w:r>
      <w:proofErr w:type="gramEnd"/>
      <w:r w:rsidRPr="00E64560">
        <w:rPr>
          <w:i/>
          <w:color w:val="7030A0"/>
        </w:rPr>
        <w:t xml:space="preserve"> </w:t>
      </w:r>
      <w:proofErr w:type="spellStart"/>
      <w:r w:rsidRPr="00E64560">
        <w:rPr>
          <w:i/>
          <w:color w:val="7030A0"/>
        </w:rPr>
        <w:t>cvs</w:t>
      </w:r>
      <w:proofErr w:type="spellEnd"/>
      <w:r w:rsidRPr="00E64560">
        <w:rPr>
          <w:i/>
          <w:color w:val="7030A0"/>
        </w:rPr>
        <w:t>…)</w:t>
      </w:r>
    </w:p>
    <w:p w14:paraId="26985B14" w14:textId="77777777" w:rsidR="00A71F50" w:rsidRPr="00E64560" w:rsidRDefault="00A71F50" w:rsidP="00E64560">
      <w:pPr>
        <w:rPr>
          <w:i/>
          <w:color w:val="7030A0"/>
        </w:rPr>
      </w:pP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920"/>
        <w:gridCol w:w="2020"/>
        <w:gridCol w:w="1800"/>
      </w:tblGrid>
      <w:tr w:rsidR="00264A29" w:rsidRPr="00264A29" w14:paraId="2DD5C071" w14:textId="77777777" w:rsidTr="00517172">
        <w:trPr>
          <w:trHeight w:val="288"/>
        </w:trPr>
        <w:tc>
          <w:tcPr>
            <w:tcW w:w="1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3DEAC7F6" w14:textId="77777777" w:rsidR="00264A29" w:rsidRPr="00264A29" w:rsidRDefault="00264A29" w:rsidP="00517172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T</w:t>
            </w:r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ype de flux</w:t>
            </w:r>
          </w:p>
        </w:tc>
        <w:tc>
          <w:tcPr>
            <w:tcW w:w="29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7305FCF5" w14:textId="77777777" w:rsidR="00264A29" w:rsidRPr="00264A29" w:rsidRDefault="00264A29" w:rsidP="00517172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proofErr w:type="spellStart"/>
            <w:proofErr w:type="gramStart"/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ip</w:t>
            </w:r>
            <w:proofErr w:type="spellEnd"/>
            <w:proofErr w:type="gramEnd"/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 xml:space="preserve"> Sources</w:t>
            </w:r>
          </w:p>
        </w:tc>
        <w:tc>
          <w:tcPr>
            <w:tcW w:w="20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47C645FA" w14:textId="77777777" w:rsidR="00264A29" w:rsidRPr="00264A29" w:rsidRDefault="00264A29" w:rsidP="00517172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proofErr w:type="spellStart"/>
            <w:proofErr w:type="gramStart"/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ip</w:t>
            </w:r>
            <w:proofErr w:type="spellEnd"/>
            <w:proofErr w:type="gramEnd"/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 xml:space="preserve"> Destination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1C777525" w14:textId="77777777" w:rsidR="00264A29" w:rsidRPr="00264A29" w:rsidRDefault="00264A29" w:rsidP="00517172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Nom du fichier</w:t>
            </w:r>
          </w:p>
        </w:tc>
      </w:tr>
      <w:tr w:rsidR="00264A29" w:rsidRPr="00264A29" w14:paraId="5CB7E9C8" w14:textId="77777777" w:rsidTr="00517172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C448B22" w14:textId="77777777" w:rsidR="00264A29" w:rsidRPr="00264A29" w:rsidRDefault="00264A29" w:rsidP="00517172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C9AA09E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310C49D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5536E36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</w:tr>
      <w:tr w:rsidR="00264A29" w:rsidRPr="00264A29" w14:paraId="7F6188B3" w14:textId="77777777" w:rsidTr="00517172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0782C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EF3A5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5DB9B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69AE8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</w:tr>
      <w:tr w:rsidR="00264A29" w:rsidRPr="00264A29" w14:paraId="4857962C" w14:textId="77777777" w:rsidTr="00517172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BC633BC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DBBA51D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2BA2002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96A915E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</w:tr>
    </w:tbl>
    <w:p w14:paraId="6328EA5A" w14:textId="77777777" w:rsidR="00E64560" w:rsidRPr="00E64560" w:rsidRDefault="00E64560" w:rsidP="00E64560"/>
    <w:p w14:paraId="33B36CC4" w14:textId="77777777" w:rsidR="00C02C69" w:rsidRPr="00224193" w:rsidRDefault="00C02C69" w:rsidP="00C02C69">
      <w:pPr>
        <w:pStyle w:val="Titre2"/>
      </w:pPr>
      <w:bookmarkStart w:id="64" w:name="_Toc180072746"/>
      <w:r>
        <w:lastRenderedPageBreak/>
        <w:t>Flux avec l’extérieur</w:t>
      </w:r>
      <w:r w:rsidR="00E4070C">
        <w:t xml:space="preserve"> de </w:t>
      </w:r>
      <w:r w:rsidR="00270B0A">
        <w:t>production</w:t>
      </w:r>
      <w:bookmarkEnd w:id="64"/>
    </w:p>
    <w:p w14:paraId="05606E87" w14:textId="77777777" w:rsidR="00E64560" w:rsidRDefault="00E64560" w:rsidP="00E64560">
      <w:pPr>
        <w:rPr>
          <w:i/>
          <w:color w:val="7030A0"/>
        </w:rPr>
      </w:pPr>
      <w:r w:rsidRPr="00E64560">
        <w:rPr>
          <w:i/>
          <w:color w:val="7030A0"/>
        </w:rPr>
        <w:t>Lister les flux provenant ou sortant du réseau interne de l’OFB</w:t>
      </w:r>
    </w:p>
    <w:p w14:paraId="5F7CE3EB" w14:textId="77777777" w:rsidR="00E64560" w:rsidRDefault="00E64560" w:rsidP="00E64560">
      <w:pPr>
        <w:rPr>
          <w:i/>
          <w:color w:val="7030A0"/>
        </w:rPr>
      </w:pPr>
      <w:r w:rsidRPr="00E64560">
        <w:rPr>
          <w:i/>
          <w:color w:val="7030A0"/>
        </w:rPr>
        <w:t xml:space="preserve">Il est nécessaire de préciser le format et protocole d’échange (http, https, </w:t>
      </w:r>
      <w:proofErr w:type="gramStart"/>
      <w:r w:rsidRPr="00E64560">
        <w:rPr>
          <w:i/>
          <w:color w:val="7030A0"/>
        </w:rPr>
        <w:t>cft ,</w:t>
      </w:r>
      <w:proofErr w:type="gramEnd"/>
      <w:r w:rsidRPr="00E64560">
        <w:rPr>
          <w:i/>
          <w:color w:val="7030A0"/>
        </w:rPr>
        <w:t xml:space="preserve"> </w:t>
      </w:r>
      <w:proofErr w:type="spellStart"/>
      <w:r w:rsidRPr="00E64560">
        <w:rPr>
          <w:i/>
          <w:color w:val="7030A0"/>
        </w:rPr>
        <w:t>cvs</w:t>
      </w:r>
      <w:proofErr w:type="spellEnd"/>
      <w:r w:rsidRPr="00E64560">
        <w:rPr>
          <w:i/>
          <w:color w:val="7030A0"/>
        </w:rPr>
        <w:t>…)</w:t>
      </w:r>
    </w:p>
    <w:p w14:paraId="55409506" w14:textId="77777777" w:rsidR="00A71F50" w:rsidRPr="00E64560" w:rsidRDefault="00A71F50" w:rsidP="00E64560">
      <w:pPr>
        <w:rPr>
          <w:i/>
          <w:color w:val="7030A0"/>
        </w:rPr>
      </w:pP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920"/>
        <w:gridCol w:w="2020"/>
        <w:gridCol w:w="1800"/>
      </w:tblGrid>
      <w:tr w:rsidR="00264A29" w:rsidRPr="00264A29" w14:paraId="55246826" w14:textId="77777777" w:rsidTr="00517172">
        <w:trPr>
          <w:trHeight w:val="288"/>
        </w:trPr>
        <w:tc>
          <w:tcPr>
            <w:tcW w:w="1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29A1DB2D" w14:textId="77777777" w:rsidR="00264A29" w:rsidRPr="00264A29" w:rsidRDefault="00264A29" w:rsidP="00517172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T</w:t>
            </w:r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ype de flux</w:t>
            </w:r>
          </w:p>
        </w:tc>
        <w:tc>
          <w:tcPr>
            <w:tcW w:w="29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41621893" w14:textId="77777777" w:rsidR="00264A29" w:rsidRPr="00264A29" w:rsidRDefault="00264A29" w:rsidP="00517172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proofErr w:type="spellStart"/>
            <w:proofErr w:type="gramStart"/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ip</w:t>
            </w:r>
            <w:proofErr w:type="spellEnd"/>
            <w:proofErr w:type="gramEnd"/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 xml:space="preserve"> Sources</w:t>
            </w:r>
          </w:p>
        </w:tc>
        <w:tc>
          <w:tcPr>
            <w:tcW w:w="20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6B55A753" w14:textId="77777777" w:rsidR="00264A29" w:rsidRPr="00264A29" w:rsidRDefault="00264A29" w:rsidP="00517172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proofErr w:type="spellStart"/>
            <w:proofErr w:type="gramStart"/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ip</w:t>
            </w:r>
            <w:proofErr w:type="spellEnd"/>
            <w:proofErr w:type="gramEnd"/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 xml:space="preserve"> Destination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4472C4" w:fill="4472C4"/>
            <w:noWrap/>
            <w:vAlign w:val="bottom"/>
            <w:hideMark/>
          </w:tcPr>
          <w:p w14:paraId="500118E2" w14:textId="77777777" w:rsidR="00264A29" w:rsidRPr="00264A29" w:rsidRDefault="00264A29" w:rsidP="00517172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  <w:r w:rsidRPr="00264A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  <w:t>Nom du fichier</w:t>
            </w:r>
          </w:p>
        </w:tc>
      </w:tr>
      <w:tr w:rsidR="00264A29" w:rsidRPr="00264A29" w14:paraId="3DD5E5BE" w14:textId="77777777" w:rsidTr="00517172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BC4FAB" w14:textId="77777777" w:rsidR="00264A29" w:rsidRPr="00264A29" w:rsidRDefault="00264A29" w:rsidP="00517172">
            <w:pPr>
              <w:widowControl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3495979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FFA1E4C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9690AF3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</w:tr>
      <w:tr w:rsidR="00264A29" w:rsidRPr="00264A29" w14:paraId="4DC7981E" w14:textId="77777777" w:rsidTr="00517172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B7F37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C4EF9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E992D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70A6C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</w:tr>
      <w:tr w:rsidR="00264A29" w:rsidRPr="00264A29" w14:paraId="0DB12A6B" w14:textId="77777777" w:rsidTr="00517172">
        <w:trPr>
          <w:trHeight w:val="288"/>
        </w:trPr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D238A4A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77D3F74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AF827AB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D16C5DB" w14:textId="77777777" w:rsidR="00264A29" w:rsidRPr="00264A29" w:rsidRDefault="00264A29" w:rsidP="00517172">
            <w:pPr>
              <w:widowControl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</w:p>
        </w:tc>
      </w:tr>
    </w:tbl>
    <w:p w14:paraId="60B505C3" w14:textId="77777777" w:rsidR="00C02C69" w:rsidRDefault="00C02C69" w:rsidP="00C02C69"/>
    <w:p w14:paraId="1BAB0134" w14:textId="77777777" w:rsidR="00965440" w:rsidRDefault="00D264D5" w:rsidP="00965440">
      <w:pPr>
        <w:pStyle w:val="Titre1"/>
        <w:keepNext/>
        <w:keepLines/>
        <w:suppressLineNumbers w:val="0"/>
        <w:spacing w:before="480" w:after="0" w:line="276" w:lineRule="auto"/>
        <w:ind w:left="432" w:hanging="432"/>
      </w:pPr>
      <w:bookmarkStart w:id="65" w:name="_Toc180072747"/>
      <w:r>
        <w:t>Sauvegarde</w:t>
      </w:r>
      <w:bookmarkEnd w:id="65"/>
      <w:r w:rsidR="00F51A75">
        <w:t xml:space="preserve"> </w:t>
      </w:r>
    </w:p>
    <w:p w14:paraId="0A59E8EF" w14:textId="77777777" w:rsidR="00F51A75" w:rsidRPr="00F51A75" w:rsidRDefault="00F51A75" w:rsidP="00F51A75"/>
    <w:p w14:paraId="3649BF6A" w14:textId="77777777" w:rsidR="003F042D" w:rsidRDefault="003F042D" w:rsidP="00F85E7D">
      <w:pPr>
        <w:rPr>
          <w:i/>
          <w:color w:val="7030A0"/>
        </w:rPr>
      </w:pPr>
      <w:r w:rsidRPr="003F042D">
        <w:rPr>
          <w:i/>
          <w:color w:val="7030A0"/>
        </w:rPr>
        <w:t>Détaillez les types de solutions de sauvegarde utilisés.</w:t>
      </w:r>
    </w:p>
    <w:p w14:paraId="46410DE3" w14:textId="77777777" w:rsidR="00973F05" w:rsidRPr="008038CA" w:rsidRDefault="00973F05" w:rsidP="00F85E7D">
      <w:pPr>
        <w:rPr>
          <w:i/>
          <w:color w:val="7030A0"/>
        </w:rPr>
      </w:pPr>
      <w:r w:rsidRPr="008038CA">
        <w:rPr>
          <w:i/>
          <w:color w:val="7030A0"/>
        </w:rPr>
        <w:t xml:space="preserve">Ne pas oublier de préciser les éléments sauvegardes (dossier </w:t>
      </w:r>
      <w:r w:rsidR="008038CA" w:rsidRPr="008038CA">
        <w:rPr>
          <w:i/>
          <w:color w:val="7030A0"/>
        </w:rPr>
        <w:t>spécifique</w:t>
      </w:r>
      <w:r w:rsidRPr="008038CA">
        <w:rPr>
          <w:i/>
          <w:color w:val="7030A0"/>
        </w:rPr>
        <w:t xml:space="preserve">, </w:t>
      </w:r>
      <w:r w:rsidR="008038CA" w:rsidRPr="008038CA">
        <w:rPr>
          <w:i/>
          <w:color w:val="7030A0"/>
        </w:rPr>
        <w:t xml:space="preserve">OS, base de données </w:t>
      </w:r>
      <w:proofErr w:type="spellStart"/>
      <w:r w:rsidR="008038CA" w:rsidRPr="008038CA">
        <w:rPr>
          <w:i/>
          <w:color w:val="7030A0"/>
        </w:rPr>
        <w:t>etc</w:t>
      </w:r>
      <w:proofErr w:type="spellEnd"/>
      <w:r w:rsidR="008B5733">
        <w:rPr>
          <w:i/>
          <w:color w:val="7030A0"/>
        </w:rPr>
        <w:t>)</w:t>
      </w:r>
    </w:p>
    <w:p w14:paraId="48BEA923" w14:textId="77777777" w:rsidR="008038CA" w:rsidRDefault="008038CA" w:rsidP="00F85E7D"/>
    <w:p w14:paraId="556B7E3A" w14:textId="77777777" w:rsidR="00D264D5" w:rsidRDefault="00D264D5" w:rsidP="00F85E7D">
      <w:pPr>
        <w:pStyle w:val="Titre2"/>
      </w:pPr>
      <w:bookmarkStart w:id="66" w:name="_Toc180072748"/>
      <w:r>
        <w:t>Planning</w:t>
      </w:r>
      <w:r w:rsidR="00077ED4">
        <w:t xml:space="preserve"> des </w:t>
      </w:r>
      <w:r w:rsidR="00A71F50">
        <w:t>sauvegardes</w:t>
      </w:r>
      <w:bookmarkEnd w:id="66"/>
    </w:p>
    <w:p w14:paraId="17D66119" w14:textId="77777777" w:rsidR="00D264D5" w:rsidRDefault="00D264D5" w:rsidP="00D264D5"/>
    <w:p w14:paraId="1657B063" w14:textId="77777777" w:rsidR="003F042D" w:rsidRDefault="003F042D" w:rsidP="00D264D5">
      <w:pPr>
        <w:rPr>
          <w:i/>
          <w:color w:val="7030A0"/>
        </w:rPr>
      </w:pPr>
      <w:r w:rsidRPr="003F042D">
        <w:rPr>
          <w:i/>
          <w:color w:val="7030A0"/>
        </w:rPr>
        <w:t>Fournissez un planning détaillé avec les heures et types de sauvegardes.</w:t>
      </w:r>
    </w:p>
    <w:p w14:paraId="3D167133" w14:textId="77777777" w:rsidR="003F042D" w:rsidRPr="008B5733" w:rsidRDefault="003F042D" w:rsidP="00D264D5">
      <w:pPr>
        <w:rPr>
          <w:i/>
          <w:color w:val="7030A0"/>
        </w:rPr>
      </w:pPr>
    </w:p>
    <w:p w14:paraId="210183F3" w14:textId="77777777" w:rsidR="00D264D5" w:rsidRPr="00D264D5" w:rsidRDefault="00D264D5" w:rsidP="00D264D5"/>
    <w:p w14:paraId="522FD39F" w14:textId="77777777" w:rsidR="00F85E7D" w:rsidRDefault="00F85E7D" w:rsidP="00D264D5">
      <w:pPr>
        <w:pStyle w:val="Titre1"/>
      </w:pPr>
      <w:bookmarkStart w:id="67" w:name="_Toc180072749"/>
      <w:bookmarkStart w:id="68" w:name="_Hlk203142144"/>
      <w:r>
        <w:t>Traitement</w:t>
      </w:r>
      <w:r w:rsidR="003C59DB">
        <w:t>s</w:t>
      </w:r>
      <w:r>
        <w:t xml:space="preserve"> auto</w:t>
      </w:r>
      <w:r w:rsidR="002F26B0">
        <w:t>matisé</w:t>
      </w:r>
      <w:r w:rsidR="003C59DB">
        <w:t>s</w:t>
      </w:r>
      <w:bookmarkEnd w:id="67"/>
      <w:r w:rsidR="002F26B0">
        <w:t xml:space="preserve"> </w:t>
      </w:r>
    </w:p>
    <w:p w14:paraId="0FD66C82" w14:textId="77777777" w:rsidR="008038CA" w:rsidRDefault="00D264D5" w:rsidP="008038CA">
      <w:pPr>
        <w:pStyle w:val="Titre2"/>
      </w:pPr>
      <w:bookmarkStart w:id="69" w:name="_Toc180072750"/>
      <w:r>
        <w:t>Exploitation</w:t>
      </w:r>
      <w:bookmarkEnd w:id="69"/>
    </w:p>
    <w:p w14:paraId="300D605D" w14:textId="77777777" w:rsidR="008038CA" w:rsidRDefault="003F042D" w:rsidP="008038CA">
      <w:pPr>
        <w:rPr>
          <w:i/>
          <w:color w:val="7030A0"/>
        </w:rPr>
      </w:pPr>
      <w:r w:rsidRPr="003F042D">
        <w:rPr>
          <w:i/>
          <w:color w:val="7030A0"/>
        </w:rPr>
        <w:t>Lister toutes les tâches automatisées avec leur fréquence et environnement.</w:t>
      </w:r>
      <w:r w:rsidR="008038CA" w:rsidRPr="008038CA">
        <w:rPr>
          <w:i/>
          <w:color w:val="7030A0"/>
        </w:rPr>
        <w:t xml:space="preserve"> </w:t>
      </w:r>
      <w:r w:rsidR="008038CA">
        <w:rPr>
          <w:i/>
          <w:color w:val="7030A0"/>
        </w:rPr>
        <w:t>(</w:t>
      </w:r>
      <w:r>
        <w:rPr>
          <w:i/>
          <w:color w:val="7030A0"/>
        </w:rPr>
        <w:t>Fréquence</w:t>
      </w:r>
      <w:r w:rsidR="008038CA">
        <w:rPr>
          <w:i/>
          <w:color w:val="7030A0"/>
        </w:rPr>
        <w:t>, heure de lancement, type d’action…)</w:t>
      </w:r>
    </w:p>
    <w:p w14:paraId="0C369EEA" w14:textId="77777777" w:rsidR="003F042D" w:rsidRPr="008038CA" w:rsidRDefault="003F042D" w:rsidP="008038CA">
      <w:pPr>
        <w:rPr>
          <w:i/>
          <w:color w:val="7030A0"/>
        </w:rPr>
      </w:pPr>
    </w:p>
    <w:p w14:paraId="267B234B" w14:textId="77777777" w:rsidR="008038CA" w:rsidRDefault="008038CA" w:rsidP="008038CA">
      <w:pPr>
        <w:rPr>
          <w:i/>
          <w:color w:val="7030A0"/>
        </w:rPr>
      </w:pPr>
      <w:r w:rsidRPr="008038CA">
        <w:rPr>
          <w:i/>
          <w:color w:val="7030A0"/>
        </w:rPr>
        <w:t xml:space="preserve">Par exemple les tâches de </w:t>
      </w:r>
      <w:proofErr w:type="spellStart"/>
      <w:r w:rsidRPr="008038CA">
        <w:rPr>
          <w:i/>
          <w:color w:val="7030A0"/>
        </w:rPr>
        <w:t>crontab</w:t>
      </w:r>
      <w:proofErr w:type="spellEnd"/>
      <w:r w:rsidRPr="008038CA">
        <w:rPr>
          <w:i/>
          <w:color w:val="7030A0"/>
        </w:rPr>
        <w:t>, d’un ordonnanceur</w:t>
      </w:r>
      <w:r w:rsidR="00CA4559">
        <w:rPr>
          <w:i/>
          <w:color w:val="7030A0"/>
        </w:rPr>
        <w:t>, sauvegardes, rotation logs,</w:t>
      </w:r>
      <w:r w:rsidRPr="008038CA">
        <w:rPr>
          <w:i/>
          <w:color w:val="7030A0"/>
        </w:rPr>
        <w:t xml:space="preserve"> etc…</w:t>
      </w:r>
    </w:p>
    <w:p w14:paraId="5D05B522" w14:textId="77777777" w:rsidR="000A4246" w:rsidRPr="000A4246" w:rsidRDefault="000A4246" w:rsidP="008038CA">
      <w:pPr>
        <w:rPr>
          <w:b/>
          <w:i/>
          <w:color w:val="7030A0"/>
        </w:rPr>
      </w:pPr>
      <w:r w:rsidRPr="000A4246">
        <w:rPr>
          <w:b/>
          <w:i/>
          <w:color w:val="7030A0"/>
        </w:rPr>
        <w:t>Ne pas oublier l’environnement du traitement</w:t>
      </w:r>
    </w:p>
    <w:p w14:paraId="3F02BEBB" w14:textId="77777777" w:rsidR="008038CA" w:rsidRPr="008038CA" w:rsidRDefault="008038CA" w:rsidP="008038CA"/>
    <w:p w14:paraId="675BDC8E" w14:textId="77777777" w:rsidR="00D264D5" w:rsidRPr="00D264D5" w:rsidRDefault="00D264D5" w:rsidP="00D264D5">
      <w:pPr>
        <w:pStyle w:val="Titre2"/>
      </w:pPr>
      <w:bookmarkStart w:id="70" w:name="_Toc180072751"/>
      <w:r>
        <w:t>Applicatif</w:t>
      </w:r>
      <w:bookmarkEnd w:id="70"/>
    </w:p>
    <w:p w14:paraId="4A291E82" w14:textId="77777777" w:rsidR="008038CA" w:rsidRPr="008038CA" w:rsidRDefault="003F042D" w:rsidP="008038CA">
      <w:pPr>
        <w:rPr>
          <w:i/>
          <w:color w:val="7030A0"/>
        </w:rPr>
      </w:pPr>
      <w:r w:rsidRPr="003F042D">
        <w:rPr>
          <w:i/>
          <w:color w:val="7030A0"/>
        </w:rPr>
        <w:t>Lister toutes les tâches automatisées avec leur fréquence et environnement</w:t>
      </w:r>
      <w:r>
        <w:rPr>
          <w:i/>
          <w:color w:val="7030A0"/>
        </w:rPr>
        <w:t xml:space="preserve"> </w:t>
      </w:r>
      <w:r w:rsidR="008038CA" w:rsidRPr="008038CA">
        <w:rPr>
          <w:i/>
          <w:color w:val="7030A0"/>
        </w:rPr>
        <w:t>pour l’</w:t>
      </w:r>
      <w:r w:rsidR="008038CA">
        <w:rPr>
          <w:i/>
          <w:color w:val="7030A0"/>
        </w:rPr>
        <w:t>application</w:t>
      </w:r>
      <w:r w:rsidR="008038CA" w:rsidRPr="008038CA">
        <w:rPr>
          <w:i/>
          <w:color w:val="7030A0"/>
        </w:rPr>
        <w:t xml:space="preserve"> </w:t>
      </w:r>
      <w:r w:rsidR="008038CA">
        <w:rPr>
          <w:i/>
          <w:color w:val="7030A0"/>
        </w:rPr>
        <w:t>(fréquence, heure de lancement, type d’action…)</w:t>
      </w:r>
    </w:p>
    <w:p w14:paraId="268442C9" w14:textId="77777777" w:rsidR="008038CA" w:rsidRDefault="008038CA" w:rsidP="008038CA">
      <w:pPr>
        <w:rPr>
          <w:i/>
          <w:color w:val="7030A0"/>
        </w:rPr>
      </w:pPr>
      <w:r w:rsidRPr="008038CA">
        <w:rPr>
          <w:i/>
          <w:color w:val="7030A0"/>
        </w:rPr>
        <w:t xml:space="preserve">Par exemple les tâches de </w:t>
      </w:r>
      <w:proofErr w:type="spellStart"/>
      <w:r w:rsidRPr="008038CA">
        <w:rPr>
          <w:i/>
          <w:color w:val="7030A0"/>
        </w:rPr>
        <w:t>crontab</w:t>
      </w:r>
      <w:proofErr w:type="spellEnd"/>
      <w:r w:rsidRPr="008038CA">
        <w:rPr>
          <w:i/>
          <w:color w:val="7030A0"/>
        </w:rPr>
        <w:t>, d’un ordonnanceur etc…</w:t>
      </w:r>
    </w:p>
    <w:p w14:paraId="3B02DF87" w14:textId="77777777" w:rsidR="000A4246" w:rsidRPr="000A4246" w:rsidRDefault="000A4246" w:rsidP="000A4246">
      <w:pPr>
        <w:rPr>
          <w:b/>
          <w:i/>
          <w:color w:val="7030A0"/>
        </w:rPr>
      </w:pPr>
      <w:r w:rsidRPr="000A4246">
        <w:rPr>
          <w:b/>
          <w:i/>
          <w:color w:val="7030A0"/>
        </w:rPr>
        <w:t>Ne pas oublier l’environnement du traitement</w:t>
      </w:r>
    </w:p>
    <w:p w14:paraId="784614F5" w14:textId="77777777" w:rsidR="000A4246" w:rsidRPr="008038CA" w:rsidRDefault="000A4246" w:rsidP="008038CA">
      <w:pPr>
        <w:rPr>
          <w:i/>
          <w:color w:val="7030A0"/>
        </w:rPr>
      </w:pPr>
    </w:p>
    <w:bookmarkEnd w:id="68"/>
    <w:p w14:paraId="339EEFD1" w14:textId="77777777" w:rsidR="00735117" w:rsidRDefault="00735117" w:rsidP="00735117">
      <w:pPr>
        <w:pStyle w:val="Titre2"/>
        <w:numPr>
          <w:ilvl w:val="0"/>
          <w:numId w:val="0"/>
        </w:numPr>
      </w:pPr>
    </w:p>
    <w:p w14:paraId="38DCEAFA" w14:textId="5A40DF39" w:rsidR="00506F17" w:rsidRDefault="00E443FE" w:rsidP="00506F17">
      <w:pPr>
        <w:pStyle w:val="Titre1"/>
      </w:pPr>
      <w:bookmarkStart w:id="71" w:name="_Toc180072752"/>
      <w:r>
        <w:t>Procédures d’arrêt et démarrage</w:t>
      </w:r>
      <w:bookmarkEnd w:id="71"/>
    </w:p>
    <w:p w14:paraId="0E2F56DC" w14:textId="77777777" w:rsidR="00506F17" w:rsidRDefault="00506F17" w:rsidP="00506F17">
      <w:pPr>
        <w:pStyle w:val="Titre2"/>
      </w:pPr>
      <w:bookmarkStart w:id="72" w:name="_Toc180072753"/>
      <w:r>
        <w:t>Arrêt de l’application</w:t>
      </w:r>
      <w:bookmarkEnd w:id="72"/>
    </w:p>
    <w:p w14:paraId="4923E7D3" w14:textId="77777777" w:rsidR="008038CA" w:rsidRDefault="008038CA" w:rsidP="008038CA">
      <w:pPr>
        <w:rPr>
          <w:i/>
          <w:color w:val="7030A0"/>
        </w:rPr>
      </w:pPr>
      <w:r w:rsidRPr="008038CA">
        <w:rPr>
          <w:i/>
          <w:color w:val="7030A0"/>
        </w:rPr>
        <w:t>Décrire la procédure d’arrêt précisément et séquentiellement</w:t>
      </w:r>
    </w:p>
    <w:p w14:paraId="5BAA6C41" w14:textId="77777777" w:rsidR="00946D12" w:rsidRPr="008038CA" w:rsidRDefault="00946D12" w:rsidP="008038CA">
      <w:pPr>
        <w:rPr>
          <w:i/>
          <w:color w:val="7030A0"/>
        </w:rPr>
      </w:pPr>
    </w:p>
    <w:p w14:paraId="3407E656" w14:textId="77777777" w:rsidR="008038CA" w:rsidRPr="008038CA" w:rsidRDefault="008038CA" w:rsidP="008038CA">
      <w:pPr>
        <w:rPr>
          <w:color w:val="7030A0"/>
        </w:rPr>
      </w:pPr>
    </w:p>
    <w:p w14:paraId="2E1C45B0" w14:textId="77777777" w:rsidR="00506F17" w:rsidRDefault="00506F17" w:rsidP="00506F17">
      <w:pPr>
        <w:pStyle w:val="Titre2"/>
      </w:pPr>
      <w:bookmarkStart w:id="73" w:name="_Toc180072754"/>
      <w:r>
        <w:t>Démarrage de l’application</w:t>
      </w:r>
      <w:bookmarkEnd w:id="73"/>
    </w:p>
    <w:p w14:paraId="0DAA3F9E" w14:textId="77777777" w:rsidR="008038CA" w:rsidRPr="008038CA" w:rsidRDefault="008038CA" w:rsidP="008038CA">
      <w:pPr>
        <w:rPr>
          <w:i/>
          <w:color w:val="7030A0"/>
        </w:rPr>
      </w:pPr>
      <w:r w:rsidRPr="008038CA">
        <w:rPr>
          <w:i/>
          <w:color w:val="7030A0"/>
        </w:rPr>
        <w:t>Décrire la procédure d</w:t>
      </w:r>
      <w:r>
        <w:rPr>
          <w:i/>
          <w:color w:val="7030A0"/>
        </w:rPr>
        <w:t>e démarrage</w:t>
      </w:r>
      <w:r w:rsidRPr="008038CA">
        <w:rPr>
          <w:i/>
          <w:color w:val="7030A0"/>
        </w:rPr>
        <w:t xml:space="preserve"> précisément et séquentiellement</w:t>
      </w:r>
    </w:p>
    <w:p w14:paraId="483B8C69" w14:textId="77777777" w:rsidR="00965440" w:rsidRPr="00965440" w:rsidRDefault="00965440" w:rsidP="00965440">
      <w:pPr>
        <w:pStyle w:val="Titre1"/>
      </w:pPr>
      <w:bookmarkStart w:id="74" w:name="_Toc180072755"/>
      <w:r>
        <w:lastRenderedPageBreak/>
        <w:t>Consignes d’exploitation</w:t>
      </w:r>
      <w:bookmarkEnd w:id="74"/>
    </w:p>
    <w:p w14:paraId="2F867B47" w14:textId="77777777" w:rsidR="002E6F9D" w:rsidRDefault="002E6F9D" w:rsidP="002E6F9D"/>
    <w:p w14:paraId="5534122E" w14:textId="77777777" w:rsidR="00462ECC" w:rsidRDefault="00462ECC" w:rsidP="00462ECC">
      <w:pPr>
        <w:pStyle w:val="Titre2"/>
      </w:pPr>
      <w:bookmarkStart w:id="75" w:name="_Toc180072756"/>
      <w:r>
        <w:t>Supervision mise en place</w:t>
      </w:r>
      <w:bookmarkEnd w:id="75"/>
    </w:p>
    <w:p w14:paraId="49AA622D" w14:textId="77777777" w:rsidR="00F843D5" w:rsidRPr="00F843D5" w:rsidRDefault="00F843D5" w:rsidP="00F843D5">
      <w:pPr>
        <w:rPr>
          <w:i/>
          <w:color w:val="7030A0"/>
        </w:rPr>
      </w:pPr>
      <w:r w:rsidRPr="00F843D5">
        <w:rPr>
          <w:i/>
          <w:color w:val="7030A0"/>
        </w:rPr>
        <w:t xml:space="preserve">Lister et décrire les éléments </w:t>
      </w:r>
      <w:r w:rsidR="00D5442B">
        <w:rPr>
          <w:i/>
          <w:color w:val="7030A0"/>
        </w:rPr>
        <w:t xml:space="preserve">qui doivent être </w:t>
      </w:r>
      <w:r w:rsidRPr="00F843D5">
        <w:rPr>
          <w:i/>
          <w:color w:val="7030A0"/>
        </w:rPr>
        <w:t>supervisés</w:t>
      </w:r>
    </w:p>
    <w:p w14:paraId="28852EAB" w14:textId="77777777" w:rsidR="00F843D5" w:rsidRPr="00F843D5" w:rsidRDefault="00F843D5" w:rsidP="00F843D5"/>
    <w:p w14:paraId="185C1331" w14:textId="77777777" w:rsidR="00462ECC" w:rsidRDefault="00462ECC" w:rsidP="00462ECC">
      <w:pPr>
        <w:pStyle w:val="Titre2"/>
      </w:pPr>
      <w:bookmarkStart w:id="76" w:name="_Toc180072757"/>
      <w:r>
        <w:t>Consignes d’exploitation</w:t>
      </w:r>
      <w:bookmarkEnd w:id="76"/>
    </w:p>
    <w:p w14:paraId="1F58F3B4" w14:textId="77777777" w:rsidR="00F843D5" w:rsidRDefault="00F843D5" w:rsidP="00F843D5"/>
    <w:p w14:paraId="3289FD02" w14:textId="77777777" w:rsidR="00F843D5" w:rsidRPr="00F843D5" w:rsidRDefault="00F843D5" w:rsidP="00F843D5">
      <w:pPr>
        <w:rPr>
          <w:i/>
          <w:color w:val="7030A0"/>
        </w:rPr>
      </w:pPr>
      <w:r w:rsidRPr="00F843D5">
        <w:rPr>
          <w:i/>
          <w:color w:val="7030A0"/>
        </w:rPr>
        <w:t>Décrire les consignes lorsqu’on se retrouver avec une remonté d’alerte</w:t>
      </w:r>
    </w:p>
    <w:p w14:paraId="72BC0D8A" w14:textId="77777777" w:rsidR="00F843D5" w:rsidRPr="00F843D5" w:rsidRDefault="00F843D5" w:rsidP="00F843D5">
      <w:pPr>
        <w:rPr>
          <w:i/>
          <w:color w:val="7030A0"/>
        </w:rPr>
      </w:pPr>
      <w:r w:rsidRPr="00F843D5">
        <w:rPr>
          <w:i/>
          <w:color w:val="7030A0"/>
        </w:rPr>
        <w:t>Par exemple en cas d’espace disque plein ou en cas de remonté de l’erreur «</w:t>
      </w:r>
      <w:r w:rsidRPr="00F843D5">
        <w:rPr>
          <w:rFonts w:ascii="Calibri" w:hAnsi="Calibri" w:cs="Calibri"/>
          <w:i/>
          <w:color w:val="7030A0"/>
        </w:rPr>
        <w:t> </w:t>
      </w:r>
      <w:proofErr w:type="spellStart"/>
      <w:r w:rsidRPr="00F843D5">
        <w:rPr>
          <w:rFonts w:ascii="Calibri" w:hAnsi="Calibri" w:cs="Calibri"/>
          <w:i/>
          <w:color w:val="7030A0"/>
        </w:rPr>
        <w:t>couldn't</w:t>
      </w:r>
      <w:proofErr w:type="spellEnd"/>
      <w:r w:rsidRPr="00F843D5">
        <w:rPr>
          <w:rFonts w:ascii="Calibri" w:hAnsi="Calibri" w:cs="Calibri"/>
          <w:i/>
          <w:color w:val="7030A0"/>
        </w:rPr>
        <w:t xml:space="preserve"> </w:t>
      </w:r>
      <w:proofErr w:type="spellStart"/>
      <w:r w:rsidRPr="00F843D5">
        <w:rPr>
          <w:rFonts w:ascii="Calibri" w:hAnsi="Calibri" w:cs="Calibri"/>
          <w:i/>
          <w:color w:val="7030A0"/>
        </w:rPr>
        <w:t>create</w:t>
      </w:r>
      <w:proofErr w:type="spellEnd"/>
      <w:r w:rsidRPr="00F843D5">
        <w:rPr>
          <w:rFonts w:ascii="Calibri" w:hAnsi="Calibri" w:cs="Calibri"/>
          <w:i/>
          <w:color w:val="7030A0"/>
        </w:rPr>
        <w:t xml:space="preserve"> </w:t>
      </w:r>
      <w:proofErr w:type="spellStart"/>
      <w:r w:rsidRPr="00F843D5">
        <w:rPr>
          <w:rFonts w:ascii="Calibri" w:hAnsi="Calibri" w:cs="Calibri"/>
          <w:i/>
          <w:color w:val="7030A0"/>
        </w:rPr>
        <w:t>child</w:t>
      </w:r>
      <w:proofErr w:type="spellEnd"/>
      <w:r w:rsidRPr="00F843D5">
        <w:rPr>
          <w:rFonts w:ascii="Calibri" w:hAnsi="Calibri" w:cs="Calibri"/>
          <w:i/>
          <w:color w:val="7030A0"/>
        </w:rPr>
        <w:t xml:space="preserve"> process » </w:t>
      </w:r>
      <w:r w:rsidRPr="00F843D5">
        <w:rPr>
          <w:i/>
          <w:color w:val="7030A0"/>
        </w:rPr>
        <w:t>d’apache</w:t>
      </w:r>
      <w:r w:rsidR="00D5442B">
        <w:rPr>
          <w:rFonts w:ascii="Calibri" w:hAnsi="Calibri" w:cs="Calibri"/>
          <w:i/>
          <w:color w:val="7030A0"/>
        </w:rPr>
        <w:t> </w:t>
      </w:r>
      <w:r w:rsidR="00D5442B">
        <w:rPr>
          <w:i/>
          <w:color w:val="7030A0"/>
        </w:rPr>
        <w:t xml:space="preserve">: l’exploitant doit </w:t>
      </w:r>
      <w:r w:rsidR="00532A71">
        <w:rPr>
          <w:i/>
          <w:color w:val="7030A0"/>
        </w:rPr>
        <w:t>relancer</w:t>
      </w:r>
      <w:r w:rsidR="00D5442B">
        <w:rPr>
          <w:i/>
          <w:color w:val="7030A0"/>
        </w:rPr>
        <w:t xml:space="preserve"> le composant apache avec la commande ….</w:t>
      </w:r>
    </w:p>
    <w:sectPr w:rsidR="00F843D5" w:rsidRPr="00F843D5" w:rsidSect="00700D98">
      <w:headerReference w:type="even" r:id="rId15"/>
      <w:headerReference w:type="default" r:id="rId16"/>
      <w:footerReference w:type="default" r:id="rId17"/>
      <w:headerReference w:type="first" r:id="rId18"/>
      <w:pgSz w:w="11906" w:h="16838"/>
      <w:pgMar w:top="1134" w:right="964" w:bottom="1588" w:left="964" w:header="0" w:footer="2268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4CED1" w14:textId="77777777" w:rsidR="004B21F0" w:rsidRDefault="004B21F0">
      <w:r>
        <w:separator/>
      </w:r>
    </w:p>
  </w:endnote>
  <w:endnote w:type="continuationSeparator" w:id="0">
    <w:p w14:paraId="05DB8CDA" w14:textId="77777777" w:rsidR="004B21F0" w:rsidRDefault="004B2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alibri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2389" w14:textId="77777777" w:rsidR="000A18A6" w:rsidRDefault="000A18A6" w:rsidP="00CF6271">
    <w:pPr>
      <w:pStyle w:val="Styledepucestriangles"/>
      <w:numPr>
        <w:ilvl w:val="0"/>
        <w:numId w:val="0"/>
      </w:numPr>
    </w:pPr>
    <w:r w:rsidRPr="00E32FF4"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2A34D2B5" wp14:editId="478436B5">
              <wp:simplePos x="0" y="0"/>
              <wp:positionH relativeFrom="margin">
                <wp:posOffset>2177415</wp:posOffset>
              </wp:positionH>
              <wp:positionV relativeFrom="bottomMargin">
                <wp:posOffset>858520</wp:posOffset>
              </wp:positionV>
              <wp:extent cx="1983600" cy="108000"/>
              <wp:effectExtent l="0" t="0" r="0" b="0"/>
              <wp:wrapNone/>
              <wp:docPr id="12" name="Cadr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3600" cy="108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0AABD693" w14:textId="77777777" w:rsidR="000A18A6" w:rsidRPr="00E32FF4" w:rsidRDefault="000A18A6" w:rsidP="00E32FF4">
                          <w:pPr>
                            <w:pStyle w:val="Index1"/>
                            <w:jc w:val="center"/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</w:pP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instrText>PAGE</w:instrText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t>1</w:t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t>/</w:t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instrText>NUMPAGES</w:instrText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t>1</w:t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53975" tIns="0" rIns="53975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34D2B5" id="_x0000_t202" coordsize="21600,21600" o:spt="202" path="m,l,21600r21600,l21600,xe">
              <v:stroke joinstyle="miter"/>
              <v:path gradientshapeok="t" o:connecttype="rect"/>
            </v:shapetype>
            <v:shape id="Cadre1" o:spid="_x0000_s1028" type="#_x0000_t202" style="position:absolute;margin-left:171.45pt;margin-top:67.6pt;width:156.2pt;height:8.5pt;z-index:-25162240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" stroked="f">
              <v:fill opacity="0"/>
              <v:textbox inset="4.25pt,0,4.25pt,0">
                <w:txbxContent>
                  <w:p w14:paraId="0AABD693" w14:textId="77777777" w:rsidR="000A18A6" w:rsidRPr="00E32FF4" w:rsidRDefault="000A18A6" w:rsidP="00E32FF4">
                    <w:pPr>
                      <w:pStyle w:val="Index1"/>
                      <w:jc w:val="center"/>
                      <w:rPr>
                        <w:bCs/>
                        <w:color w:val="1E4E85" w:themeColor="text1"/>
                        <w:sz w:val="16"/>
                        <w:szCs w:val="16"/>
                      </w:rPr>
                    </w:pP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fldChar w:fldCharType="begin"/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instrText>PAGE</w:instrText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fldChar w:fldCharType="separate"/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t>1</w:t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fldChar w:fldCharType="end"/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t>/</w:t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fldChar w:fldCharType="begin"/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instrText>NUMPAGES</w:instrText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fldChar w:fldCharType="separate"/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t>1</w:t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513389">
      <w:rPr>
        <w:noProof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36338623" wp14:editId="71ADB205">
              <wp:simplePos x="0" y="0"/>
              <wp:positionH relativeFrom="margin">
                <wp:posOffset>-1270</wp:posOffset>
              </wp:positionH>
              <wp:positionV relativeFrom="margin">
                <wp:posOffset>7646670</wp:posOffset>
              </wp:positionV>
              <wp:extent cx="1896745" cy="985520"/>
              <wp:effectExtent l="0" t="0" r="0" b="0"/>
              <wp:wrapNone/>
              <wp:docPr id="23" name="adres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6745" cy="985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81FF37" w14:textId="77777777" w:rsidR="000A18A6" w:rsidRPr="00EF5219" w:rsidRDefault="000A18A6" w:rsidP="00513389">
                          <w:pPr>
                            <w:spacing w:line="192" w:lineRule="exact"/>
                            <w:rPr>
                              <w:b/>
                              <w:bCs/>
                              <w:color w:val="1E4E85" w:themeColor="text1"/>
                              <w:sz w:val="16"/>
                              <w:szCs w:val="21"/>
                            </w:rPr>
                          </w:pPr>
                          <w:r w:rsidRPr="00EF5219">
                            <w:rPr>
                              <w:b/>
                              <w:bCs/>
                              <w:color w:val="1E4E85" w:themeColor="text1"/>
                              <w:sz w:val="16"/>
                              <w:szCs w:val="21"/>
                            </w:rPr>
                            <w:t xml:space="preserve">Office </w:t>
                          </w:r>
                          <w:r>
                            <w:rPr>
                              <w:b/>
                              <w:bCs/>
                              <w:color w:val="1E4E85" w:themeColor="text1"/>
                              <w:sz w:val="16"/>
                              <w:szCs w:val="21"/>
                            </w:rPr>
                            <w:t>f</w:t>
                          </w:r>
                          <w:r w:rsidRPr="00EF5219">
                            <w:rPr>
                              <w:b/>
                              <w:bCs/>
                              <w:color w:val="1E4E85" w:themeColor="text1"/>
                              <w:sz w:val="16"/>
                              <w:szCs w:val="21"/>
                            </w:rPr>
                            <w:t>rançais de la biodiversité</w:t>
                          </w:r>
                        </w:p>
                        <w:p w14:paraId="44289AC0" w14:textId="77777777" w:rsidR="000A18A6" w:rsidRDefault="000A18A6" w:rsidP="005A5D4A">
                          <w:pPr>
                            <w:spacing w:line="192" w:lineRule="exact"/>
                            <w:rPr>
                              <w:color w:val="1E4E85" w:themeColor="text1"/>
                              <w:sz w:val="16"/>
                              <w:szCs w:val="21"/>
                            </w:rPr>
                          </w:pPr>
                          <w:r>
                            <w:rPr>
                              <w:color w:val="1E4E85" w:themeColor="text1"/>
                              <w:sz w:val="16"/>
                              <w:szCs w:val="21"/>
                            </w:rPr>
                            <w:t>Site de Vincennes</w:t>
                          </w:r>
                        </w:p>
                        <w:p w14:paraId="64C5934F" w14:textId="77777777" w:rsidR="000A18A6" w:rsidRPr="005A5D4A" w:rsidRDefault="000A18A6" w:rsidP="005A5D4A">
                          <w:pPr>
                            <w:spacing w:line="192" w:lineRule="exact"/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</w:pPr>
                          <w:r w:rsidRPr="005A5D4A"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«</w:t>
                          </w:r>
                          <w:r w:rsidRPr="005A5D4A">
                            <w:rPr>
                              <w:rFonts w:ascii="Cambria" w:hAnsi="Cambria" w:cs="Cambria"/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 </w:t>
                          </w:r>
                          <w:r w:rsidRPr="005A5D4A"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Le Nadar</w:t>
                          </w:r>
                          <w:r w:rsidRPr="005A5D4A">
                            <w:rPr>
                              <w:rFonts w:ascii="Cambria" w:hAnsi="Cambria" w:cs="Cambria"/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 </w:t>
                          </w:r>
                          <w:r w:rsidRPr="005A5D4A"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», hall C</w:t>
                          </w:r>
                        </w:p>
                        <w:p w14:paraId="0AB13C8E" w14:textId="77777777" w:rsidR="000A18A6" w:rsidRPr="005A5D4A" w:rsidRDefault="000A18A6" w:rsidP="005A5D4A">
                          <w:pPr>
                            <w:spacing w:line="192" w:lineRule="exact"/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</w:pPr>
                          <w:r w:rsidRPr="005A5D4A"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5 square Félix Nadar</w:t>
                          </w:r>
                        </w:p>
                        <w:p w14:paraId="4C6CDAEB" w14:textId="77777777" w:rsidR="000A18A6" w:rsidRPr="00EF5219" w:rsidRDefault="000A18A6" w:rsidP="005A5D4A">
                          <w:pPr>
                            <w:spacing w:line="192" w:lineRule="exact"/>
                            <w:rPr>
                              <w:color w:val="1E4E85" w:themeColor="text1"/>
                              <w:sz w:val="16"/>
                              <w:szCs w:val="21"/>
                            </w:rPr>
                          </w:pPr>
                          <w:r>
                            <w:rPr>
                              <w:color w:val="1E4E85" w:themeColor="text1"/>
                              <w:sz w:val="16"/>
                              <w:szCs w:val="21"/>
                            </w:rPr>
                            <w:t>94300 Vincennes</w:t>
                          </w:r>
                        </w:p>
                        <w:p w14:paraId="07174037" w14:textId="77777777" w:rsidR="000A18A6" w:rsidRPr="00EF5219" w:rsidRDefault="000A18A6" w:rsidP="00513389">
                          <w:pPr>
                            <w:spacing w:line="192" w:lineRule="exact"/>
                            <w:rPr>
                              <w:color w:val="1E4E85" w:themeColor="text1"/>
                              <w:sz w:val="16"/>
                              <w:szCs w:val="21"/>
                            </w:rPr>
                          </w:pPr>
                          <w:r w:rsidRPr="00EF5219">
                            <w:rPr>
                              <w:color w:val="1E4E85" w:themeColor="text1"/>
                              <w:sz w:val="16"/>
                              <w:szCs w:val="21"/>
                            </w:rPr>
                            <w:t>www.ofb.gouv.fr</w:t>
                          </w:r>
                        </w:p>
                      </w:txbxContent>
                    </wps:txbx>
                    <wps:bodyPr wrap="square" lIns="0" tIns="0" rIns="0" bIns="0" anchor="b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338623" id="adresse" o:spid="_x0000_s1029" type="#_x0000_t202" style="position:absolute;margin-left:-.1pt;margin-top:602.1pt;width:149.35pt;height:77.6pt;z-index:-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" filled="f" stroked="f">
              <v:textbox inset="0,0,0,0">
                <w:txbxContent>
                  <w:p w14:paraId="0681FF37" w14:textId="77777777" w:rsidR="000A18A6" w:rsidRPr="00EF5219" w:rsidRDefault="000A18A6" w:rsidP="00513389">
                    <w:pPr>
                      <w:spacing w:line="192" w:lineRule="exact"/>
                      <w:rPr>
                        <w:b/>
                        <w:bCs/>
                        <w:color w:val="1E4E85" w:themeColor="text1"/>
                        <w:sz w:val="16"/>
                        <w:szCs w:val="21"/>
                      </w:rPr>
                    </w:pPr>
                    <w:r w:rsidRPr="00EF5219">
                      <w:rPr>
                        <w:b/>
                        <w:bCs/>
                        <w:color w:val="1E4E85" w:themeColor="text1"/>
                        <w:sz w:val="16"/>
                        <w:szCs w:val="21"/>
                      </w:rPr>
                      <w:t xml:space="preserve">Office </w:t>
                    </w:r>
                    <w:r>
                      <w:rPr>
                        <w:b/>
                        <w:bCs/>
                        <w:color w:val="1E4E85" w:themeColor="text1"/>
                        <w:sz w:val="16"/>
                        <w:szCs w:val="21"/>
                      </w:rPr>
                      <w:t>f</w:t>
                    </w:r>
                    <w:r w:rsidRPr="00EF5219">
                      <w:rPr>
                        <w:b/>
                        <w:bCs/>
                        <w:color w:val="1E4E85" w:themeColor="text1"/>
                        <w:sz w:val="16"/>
                        <w:szCs w:val="21"/>
                      </w:rPr>
                      <w:t>rançais de la biodiversité</w:t>
                    </w:r>
                  </w:p>
                  <w:p w14:paraId="44289AC0" w14:textId="77777777" w:rsidR="000A18A6" w:rsidRDefault="000A18A6" w:rsidP="005A5D4A">
                    <w:pPr>
                      <w:spacing w:line="192" w:lineRule="exact"/>
                      <w:rPr>
                        <w:color w:val="1E4E85" w:themeColor="text1"/>
                        <w:sz w:val="16"/>
                        <w:szCs w:val="21"/>
                      </w:rPr>
                    </w:pPr>
                    <w:r>
                      <w:rPr>
                        <w:color w:val="1E4E85" w:themeColor="text1"/>
                        <w:sz w:val="16"/>
                        <w:szCs w:val="21"/>
                      </w:rPr>
                      <w:t>Site de Vincennes</w:t>
                    </w:r>
                  </w:p>
                  <w:p w14:paraId="64C5934F" w14:textId="77777777" w:rsidR="000A18A6" w:rsidRPr="005A5D4A" w:rsidRDefault="000A18A6" w:rsidP="005A5D4A">
                    <w:pPr>
                      <w:spacing w:line="192" w:lineRule="exact"/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</w:pPr>
                    <w:r w:rsidRPr="005A5D4A"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  <w:t>«</w:t>
                    </w:r>
                    <w:r w:rsidRPr="005A5D4A">
                      <w:rPr>
                        <w:rFonts w:ascii="Cambria" w:hAnsi="Cambria" w:cs="Cambria"/>
                        <w:color w:val="1E4E85" w:themeColor="text1"/>
                        <w:sz w:val="16"/>
                        <w:szCs w:val="21"/>
                        <w:lang w:val="en-US"/>
                      </w:rPr>
                      <w:t> </w:t>
                    </w:r>
                    <w:r w:rsidRPr="005A5D4A"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  <w:t>Le Nadar</w:t>
                    </w:r>
                    <w:r w:rsidRPr="005A5D4A">
                      <w:rPr>
                        <w:rFonts w:ascii="Cambria" w:hAnsi="Cambria" w:cs="Cambria"/>
                        <w:color w:val="1E4E85" w:themeColor="text1"/>
                        <w:sz w:val="16"/>
                        <w:szCs w:val="21"/>
                        <w:lang w:val="en-US"/>
                      </w:rPr>
                      <w:t> </w:t>
                    </w:r>
                    <w:r w:rsidRPr="005A5D4A"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  <w:t>», hall C</w:t>
                    </w:r>
                  </w:p>
                  <w:p w14:paraId="0AB13C8E" w14:textId="77777777" w:rsidR="000A18A6" w:rsidRPr="005A5D4A" w:rsidRDefault="000A18A6" w:rsidP="005A5D4A">
                    <w:pPr>
                      <w:spacing w:line="192" w:lineRule="exact"/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</w:pPr>
                    <w:r w:rsidRPr="005A5D4A"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  <w:t>5 square Félix Nadar</w:t>
                    </w:r>
                  </w:p>
                  <w:p w14:paraId="4C6CDAEB" w14:textId="77777777" w:rsidR="000A18A6" w:rsidRPr="00EF5219" w:rsidRDefault="000A18A6" w:rsidP="005A5D4A">
                    <w:pPr>
                      <w:spacing w:line="192" w:lineRule="exact"/>
                      <w:rPr>
                        <w:color w:val="1E4E85" w:themeColor="text1"/>
                        <w:sz w:val="16"/>
                        <w:szCs w:val="21"/>
                      </w:rPr>
                    </w:pPr>
                    <w:r>
                      <w:rPr>
                        <w:color w:val="1E4E85" w:themeColor="text1"/>
                        <w:sz w:val="16"/>
                        <w:szCs w:val="21"/>
                      </w:rPr>
                      <w:t>94300 Vincennes</w:t>
                    </w:r>
                  </w:p>
                  <w:p w14:paraId="07174037" w14:textId="77777777" w:rsidR="000A18A6" w:rsidRPr="00EF5219" w:rsidRDefault="000A18A6" w:rsidP="00513389">
                    <w:pPr>
                      <w:spacing w:line="192" w:lineRule="exact"/>
                      <w:rPr>
                        <w:color w:val="1E4E85" w:themeColor="text1"/>
                        <w:sz w:val="16"/>
                        <w:szCs w:val="21"/>
                      </w:rPr>
                    </w:pPr>
                    <w:r w:rsidRPr="00EF5219">
                      <w:rPr>
                        <w:color w:val="1E4E85" w:themeColor="text1"/>
                        <w:sz w:val="16"/>
                        <w:szCs w:val="21"/>
                      </w:rPr>
                      <w:t>www.ofb.gouv.fr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167" behindDoc="1" locked="0" layoutInCell="0" allowOverlap="1" wp14:anchorId="2F936AB2" wp14:editId="4570F253">
          <wp:simplePos x="0" y="0"/>
          <wp:positionH relativeFrom="margin">
            <wp:posOffset>3468370</wp:posOffset>
          </wp:positionH>
          <wp:positionV relativeFrom="margin">
            <wp:posOffset>5485130</wp:posOffset>
          </wp:positionV>
          <wp:extent cx="3482765" cy="3761105"/>
          <wp:effectExtent l="0" t="0" r="0" b="0"/>
          <wp:wrapNone/>
          <wp:docPr id="15" name="Image 15" descr="bas C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s CP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234"/>
                  <a:stretch/>
                </pic:blipFill>
                <pic:spPr bwMode="auto">
                  <a:xfrm>
                    <a:off x="0" y="0"/>
                    <a:ext cx="3482765" cy="37611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90D34D1" wp14:editId="2AB00786">
              <wp:simplePos x="0" y="0"/>
              <wp:positionH relativeFrom="column">
                <wp:posOffset>3312160</wp:posOffset>
              </wp:positionH>
              <wp:positionV relativeFrom="bottomMargin">
                <wp:posOffset>10009505</wp:posOffset>
              </wp:positionV>
              <wp:extent cx="2905200" cy="468000"/>
              <wp:effectExtent l="0" t="0" r="9525" b="8890"/>
              <wp:wrapNone/>
              <wp:docPr id="8" name="Form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5200" cy="46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00A4A6" w14:textId="77777777" w:rsidR="000A18A6" w:rsidRDefault="000A18A6" w:rsidP="00182FF0">
                          <w:pPr>
                            <w:ind w:right="680"/>
                            <w:jc w:val="right"/>
                          </w:pPr>
                          <w:r>
                            <w:rPr>
                              <w:b/>
                              <w:bCs/>
                              <w:color w:val="063D77"/>
                              <w:sz w:val="16"/>
                              <w:szCs w:val="16"/>
                            </w:rPr>
                            <w:t>Office français de la biodiversité</w:t>
                          </w:r>
                        </w:p>
                        <w:p w14:paraId="0FB9338C" w14:textId="77777777" w:rsidR="000A18A6" w:rsidRDefault="000A18A6" w:rsidP="00182FF0">
                          <w:pPr>
                            <w:ind w:right="680"/>
                            <w:jc w:val="right"/>
                          </w:pPr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 xml:space="preserve">Pôle de </w:t>
                          </w:r>
                          <w:proofErr w:type="gramStart"/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>Montpellier  Immeuble</w:t>
                          </w:r>
                          <w:proofErr w:type="gramEnd"/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>Tabella</w:t>
                          </w:r>
                          <w:proofErr w:type="spellEnd"/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 xml:space="preserve"> - ZAC de l’aéroport 125 Impasse Adam Smith - 34470 Pérols</w:t>
                          </w:r>
                        </w:p>
                        <w:p w14:paraId="4EFB4106" w14:textId="77777777" w:rsidR="000A18A6" w:rsidRDefault="000A18A6" w:rsidP="00182FF0">
                          <w:pPr>
                            <w:ind w:right="680"/>
                            <w:jc w:val="right"/>
                          </w:pPr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>www.ofb.gouv.fr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0D34D1" id="Forme1" o:spid="_x0000_s1030" type="#_x0000_t202" style="position:absolute;margin-left:260.8pt;margin-top:788.15pt;width:228.75pt;height:36.85pt;z-index:-2516469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" filled="f" stroked="f">
              <v:textbox style="mso-fit-shape-to-text:t" inset="0,0,0,0">
                <w:txbxContent>
                  <w:p w14:paraId="0C00A4A6" w14:textId="77777777" w:rsidR="000A18A6" w:rsidRDefault="000A18A6" w:rsidP="00182FF0">
                    <w:pPr>
                      <w:ind w:right="680"/>
                      <w:jc w:val="right"/>
                    </w:pPr>
                    <w:r>
                      <w:rPr>
                        <w:b/>
                        <w:bCs/>
                        <w:color w:val="063D77"/>
                        <w:sz w:val="16"/>
                        <w:szCs w:val="16"/>
                      </w:rPr>
                      <w:t>Office français de la biodiversité</w:t>
                    </w:r>
                  </w:p>
                  <w:p w14:paraId="0FB9338C" w14:textId="77777777" w:rsidR="000A18A6" w:rsidRDefault="000A18A6" w:rsidP="00182FF0">
                    <w:pPr>
                      <w:ind w:right="680"/>
                      <w:jc w:val="right"/>
                    </w:pPr>
                    <w:r>
                      <w:rPr>
                        <w:color w:val="063D77"/>
                        <w:sz w:val="16"/>
                        <w:szCs w:val="16"/>
                      </w:rPr>
                      <w:t xml:space="preserve">Pôle de </w:t>
                    </w:r>
                    <w:proofErr w:type="gramStart"/>
                    <w:r>
                      <w:rPr>
                        <w:color w:val="063D77"/>
                        <w:sz w:val="16"/>
                        <w:szCs w:val="16"/>
                      </w:rPr>
                      <w:t>Montpellier  Immeuble</w:t>
                    </w:r>
                    <w:proofErr w:type="gramEnd"/>
                    <w:r>
                      <w:rPr>
                        <w:color w:val="063D77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color w:val="063D77"/>
                        <w:sz w:val="16"/>
                        <w:szCs w:val="16"/>
                      </w:rPr>
                      <w:t>Tabella</w:t>
                    </w:r>
                    <w:proofErr w:type="spellEnd"/>
                    <w:r>
                      <w:rPr>
                        <w:color w:val="063D77"/>
                        <w:sz w:val="16"/>
                        <w:szCs w:val="16"/>
                      </w:rPr>
                      <w:t xml:space="preserve"> - ZAC de l’aéroport 125 Impasse Adam Smith - 34470 Pérols</w:t>
                    </w:r>
                  </w:p>
                  <w:p w14:paraId="4EFB4106" w14:textId="77777777" w:rsidR="000A18A6" w:rsidRDefault="000A18A6" w:rsidP="00182FF0">
                    <w:pPr>
                      <w:ind w:right="680"/>
                      <w:jc w:val="right"/>
                    </w:pPr>
                    <w:r>
                      <w:rPr>
                        <w:color w:val="063D77"/>
                        <w:sz w:val="16"/>
                        <w:szCs w:val="16"/>
                      </w:rPr>
                      <w:t>www.ofb.gouv.fr</w:t>
                    </w:r>
                  </w:p>
                </w:txbxContent>
              </v:textbox>
              <w10:wrap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3E1D721A" wp14:editId="0AAF21CC">
              <wp:simplePos x="0" y="0"/>
              <wp:positionH relativeFrom="column">
                <wp:posOffset>4050030</wp:posOffset>
              </wp:positionH>
              <wp:positionV relativeFrom="paragraph">
                <wp:posOffset>10132060</wp:posOffset>
              </wp:positionV>
              <wp:extent cx="2905760" cy="467360"/>
              <wp:effectExtent l="0" t="0" r="0" b="0"/>
              <wp:wrapNone/>
              <wp:docPr id="28" name="Form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5760" cy="467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47256" w14:textId="77777777" w:rsidR="000A18A6" w:rsidRDefault="000A18A6" w:rsidP="005917BB">
                          <w:pPr>
                            <w:ind w:right="680"/>
                            <w:jc w:val="right"/>
                          </w:pPr>
                          <w:r>
                            <w:rPr>
                              <w:b/>
                              <w:bCs/>
                              <w:color w:val="063D77"/>
                              <w:sz w:val="16"/>
                              <w:szCs w:val="16"/>
                            </w:rPr>
                            <w:t>Office français de la biodiversité</w:t>
                          </w:r>
                        </w:p>
                        <w:p w14:paraId="232355EA" w14:textId="77777777" w:rsidR="000A18A6" w:rsidRDefault="000A18A6" w:rsidP="005917BB">
                          <w:pPr>
                            <w:ind w:right="680"/>
                            <w:jc w:val="right"/>
                          </w:pPr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 xml:space="preserve">Pôle de </w:t>
                          </w:r>
                          <w:proofErr w:type="gramStart"/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>Montpellier  Immeuble</w:t>
                          </w:r>
                          <w:proofErr w:type="gramEnd"/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>Tabella</w:t>
                          </w:r>
                          <w:proofErr w:type="spellEnd"/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 xml:space="preserve"> - ZAC de l’aéroport 125 Impasse Adam Smith - 34470 Pérols</w:t>
                          </w:r>
                        </w:p>
                        <w:p w14:paraId="1DA3B179" w14:textId="77777777" w:rsidR="000A18A6" w:rsidRDefault="000A18A6" w:rsidP="005917BB">
                          <w:pPr>
                            <w:ind w:right="680"/>
                            <w:jc w:val="right"/>
                          </w:pPr>
                          <w:r>
                            <w:rPr>
                              <w:color w:val="063D77"/>
                              <w:sz w:val="16"/>
                              <w:szCs w:val="16"/>
                            </w:rPr>
                            <w:t>www.ofb.gouv.fr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1D721A" id="_x0000_s1031" type="#_x0000_t202" style="position:absolute;margin-left:318.9pt;margin-top:797.8pt;width:228.8pt;height:36.8pt;z-index: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" filled="f" stroked="f">
              <v:textbox style="mso-fit-shape-to-text:t" inset="0,0,0,0">
                <w:txbxContent>
                  <w:p w14:paraId="7B847256" w14:textId="77777777" w:rsidR="000A18A6" w:rsidRDefault="000A18A6" w:rsidP="005917BB">
                    <w:pPr>
                      <w:ind w:right="680"/>
                      <w:jc w:val="right"/>
                    </w:pPr>
                    <w:r>
                      <w:rPr>
                        <w:b/>
                        <w:bCs/>
                        <w:color w:val="063D77"/>
                        <w:sz w:val="16"/>
                        <w:szCs w:val="16"/>
                      </w:rPr>
                      <w:t>Office français de la biodiversité</w:t>
                    </w:r>
                  </w:p>
                  <w:p w14:paraId="232355EA" w14:textId="77777777" w:rsidR="000A18A6" w:rsidRDefault="000A18A6" w:rsidP="005917BB">
                    <w:pPr>
                      <w:ind w:right="680"/>
                      <w:jc w:val="right"/>
                    </w:pPr>
                    <w:r>
                      <w:rPr>
                        <w:color w:val="063D77"/>
                        <w:sz w:val="16"/>
                        <w:szCs w:val="16"/>
                      </w:rPr>
                      <w:t xml:space="preserve">Pôle de </w:t>
                    </w:r>
                    <w:proofErr w:type="gramStart"/>
                    <w:r>
                      <w:rPr>
                        <w:color w:val="063D77"/>
                        <w:sz w:val="16"/>
                        <w:szCs w:val="16"/>
                      </w:rPr>
                      <w:t>Montpellier  Immeuble</w:t>
                    </w:r>
                    <w:proofErr w:type="gramEnd"/>
                    <w:r>
                      <w:rPr>
                        <w:color w:val="063D77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color w:val="063D77"/>
                        <w:sz w:val="16"/>
                        <w:szCs w:val="16"/>
                      </w:rPr>
                      <w:t>Tabella</w:t>
                    </w:r>
                    <w:proofErr w:type="spellEnd"/>
                    <w:r>
                      <w:rPr>
                        <w:color w:val="063D77"/>
                        <w:sz w:val="16"/>
                        <w:szCs w:val="16"/>
                      </w:rPr>
                      <w:t xml:space="preserve"> - ZAC de l’aéroport 125 Impasse Adam Smith - 34470 Pérols</w:t>
                    </w:r>
                  </w:p>
                  <w:p w14:paraId="1DA3B179" w14:textId="77777777" w:rsidR="000A18A6" w:rsidRDefault="000A18A6" w:rsidP="005917BB">
                    <w:pPr>
                      <w:ind w:right="680"/>
                      <w:jc w:val="right"/>
                    </w:pPr>
                    <w:r>
                      <w:rPr>
                        <w:color w:val="063D77"/>
                        <w:sz w:val="16"/>
                        <w:szCs w:val="16"/>
                      </w:rPr>
                      <w:t>www.ofb.gouv.fr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CFBD4" w14:textId="77777777" w:rsidR="000A18A6" w:rsidRDefault="000A18A6" w:rsidP="000C5E45">
    <w:proofErr w:type="gramStart"/>
    <w:r>
      <w:t>Statut  :</w:t>
    </w:r>
    <w:proofErr w:type="gramEnd"/>
    <w:r>
      <w:t xml:space="preserve"> En cours</w:t>
    </w:r>
  </w:p>
  <w:p w14:paraId="72D5BAE5" w14:textId="77777777" w:rsidR="000A18A6" w:rsidRDefault="000A18A6" w:rsidP="000C5E45">
    <w:r>
      <w:t>Diffusion : Interne</w:t>
    </w:r>
  </w:p>
  <w:p w14:paraId="0C6FDCF4" w14:textId="77777777" w:rsidR="000A18A6" w:rsidRDefault="000A18A6" w:rsidP="000C5E45">
    <w:pPr>
      <w:pStyle w:val="Pieddepage"/>
    </w:pPr>
    <w:r>
      <w:t xml:space="preserve">Version : 1-00 </w:t>
    </w:r>
    <w:r>
      <w:rPr>
        <w:noProof/>
      </w:rPr>
      <w:drawing>
        <wp:anchor distT="0" distB="0" distL="114300" distR="114300" simplePos="0" relativeHeight="251709440" behindDoc="1" locked="0" layoutInCell="1" allowOverlap="1" wp14:anchorId="0D35BDD4" wp14:editId="61C02144">
          <wp:simplePos x="0" y="0"/>
          <wp:positionH relativeFrom="column">
            <wp:posOffset>1463131</wp:posOffset>
          </wp:positionH>
          <wp:positionV relativeFrom="paragraph">
            <wp:posOffset>-3526972</wp:posOffset>
          </wp:positionV>
          <wp:extent cx="5502245" cy="5119914"/>
          <wp:effectExtent l="0" t="0" r="0" b="0"/>
          <wp:wrapNone/>
          <wp:docPr id="17" name="Imag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2245" cy="5119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EC279" w14:textId="77777777" w:rsidR="000A18A6" w:rsidRDefault="000A18A6" w:rsidP="00257D13">
    <w:pPr>
      <w:pStyle w:val="Pieddepage"/>
      <w:tabs>
        <w:tab w:val="clear" w:pos="4819"/>
        <w:tab w:val="clear" w:pos="9638"/>
        <w:tab w:val="center" w:pos="4535"/>
        <w:tab w:val="left" w:pos="7828"/>
      </w:tabs>
    </w:pPr>
    <w:r w:rsidRPr="00E32FF4"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697A122" wp14:editId="520D6274">
              <wp:simplePos x="0" y="0"/>
              <wp:positionH relativeFrom="margin">
                <wp:posOffset>2172335</wp:posOffset>
              </wp:positionH>
              <wp:positionV relativeFrom="bottomMargin">
                <wp:posOffset>862330</wp:posOffset>
              </wp:positionV>
              <wp:extent cx="1983600" cy="108000"/>
              <wp:effectExtent l="0" t="0" r="0" b="0"/>
              <wp:wrapNone/>
              <wp:docPr id="9" name="Cadr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3600" cy="108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3C0435BD" w14:textId="77777777" w:rsidR="000A18A6" w:rsidRPr="00E32FF4" w:rsidRDefault="000A18A6" w:rsidP="00E32FF4">
                          <w:pPr>
                            <w:pStyle w:val="Contenudetableau"/>
                            <w:jc w:val="center"/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</w:pP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instrText>PAGE</w:instrText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t>1</w:t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t>/</w:t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instrText>NUMPAGES</w:instrText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t>1</w:t>
                          </w:r>
                          <w:r w:rsidRPr="00E32FF4">
                            <w:rPr>
                              <w:bCs/>
                              <w:color w:val="1E4E85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53975" tIns="0" rIns="53975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97A122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171.05pt;margin-top:67.9pt;width:156.2pt;height:8.5pt;z-index:-2516254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" stroked="f">
              <v:fill opacity="0"/>
              <v:textbox inset="4.25pt,0,4.25pt,0">
                <w:txbxContent>
                  <w:p w14:paraId="3C0435BD" w14:textId="77777777" w:rsidR="000A18A6" w:rsidRPr="00E32FF4" w:rsidRDefault="000A18A6" w:rsidP="00E32FF4">
                    <w:pPr>
                      <w:pStyle w:val="Contenudetableau"/>
                      <w:jc w:val="center"/>
                      <w:rPr>
                        <w:bCs/>
                        <w:color w:val="1E4E85" w:themeColor="text1"/>
                        <w:sz w:val="16"/>
                        <w:szCs w:val="16"/>
                      </w:rPr>
                    </w:pP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fldChar w:fldCharType="begin"/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instrText>PAGE</w:instrText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fldChar w:fldCharType="separate"/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t>1</w:t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fldChar w:fldCharType="end"/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t>/</w:t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fldChar w:fldCharType="begin"/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instrText>NUMPAGES</w:instrText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fldChar w:fldCharType="separate"/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t>1</w:t>
                    </w:r>
                    <w:r w:rsidRPr="00E32FF4">
                      <w:rPr>
                        <w:bCs/>
                        <w:color w:val="1E4E85" w:themeColor="text1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513389">
      <w:rPr>
        <w:noProof/>
      </w:rPr>
      <mc:AlternateContent>
        <mc:Choice Requires="wps">
          <w:drawing>
            <wp:anchor distT="0" distB="0" distL="114300" distR="114300" simplePos="0" relativeHeight="251707392" behindDoc="1" locked="0" layoutInCell="1" allowOverlap="1" wp14:anchorId="6686D275" wp14:editId="5D44B5EF">
              <wp:simplePos x="0" y="0"/>
              <wp:positionH relativeFrom="margin">
                <wp:posOffset>-635</wp:posOffset>
              </wp:positionH>
              <wp:positionV relativeFrom="margin">
                <wp:posOffset>8366760</wp:posOffset>
              </wp:positionV>
              <wp:extent cx="1896745" cy="985520"/>
              <wp:effectExtent l="0" t="0" r="0" b="0"/>
              <wp:wrapNone/>
              <wp:docPr id="30" name="adres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6745" cy="985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89E7F8" w14:textId="77777777" w:rsidR="000A18A6" w:rsidRPr="00EF5219" w:rsidRDefault="000A18A6" w:rsidP="00513389">
                          <w:pPr>
                            <w:spacing w:line="192" w:lineRule="exact"/>
                            <w:rPr>
                              <w:b/>
                              <w:bCs/>
                              <w:color w:val="1E4E85" w:themeColor="text1"/>
                              <w:sz w:val="16"/>
                              <w:szCs w:val="21"/>
                            </w:rPr>
                          </w:pPr>
                          <w:r w:rsidRPr="00EF5219">
                            <w:rPr>
                              <w:b/>
                              <w:bCs/>
                              <w:color w:val="1E4E85" w:themeColor="text1"/>
                              <w:sz w:val="16"/>
                              <w:szCs w:val="21"/>
                            </w:rPr>
                            <w:t xml:space="preserve">Office </w:t>
                          </w:r>
                          <w:r>
                            <w:rPr>
                              <w:b/>
                              <w:bCs/>
                              <w:color w:val="1E4E85" w:themeColor="text1"/>
                              <w:sz w:val="16"/>
                              <w:szCs w:val="21"/>
                            </w:rPr>
                            <w:t>f</w:t>
                          </w:r>
                          <w:r w:rsidRPr="00EF5219">
                            <w:rPr>
                              <w:b/>
                              <w:bCs/>
                              <w:color w:val="1E4E85" w:themeColor="text1"/>
                              <w:sz w:val="16"/>
                              <w:szCs w:val="21"/>
                            </w:rPr>
                            <w:t>rançais de la biodiversité</w:t>
                          </w:r>
                        </w:p>
                        <w:p w14:paraId="319509D5" w14:textId="77777777" w:rsidR="000A18A6" w:rsidRDefault="000A18A6" w:rsidP="005A5D4A">
                          <w:pPr>
                            <w:spacing w:line="192" w:lineRule="exact"/>
                            <w:rPr>
                              <w:color w:val="1E4E85" w:themeColor="text1"/>
                              <w:sz w:val="16"/>
                              <w:szCs w:val="21"/>
                            </w:rPr>
                          </w:pPr>
                          <w:r>
                            <w:rPr>
                              <w:color w:val="1E4E85" w:themeColor="text1"/>
                              <w:sz w:val="16"/>
                              <w:szCs w:val="21"/>
                            </w:rPr>
                            <w:t>Site de Vincennes</w:t>
                          </w:r>
                        </w:p>
                        <w:p w14:paraId="3DA70A12" w14:textId="77777777" w:rsidR="000A18A6" w:rsidRPr="0077063A" w:rsidRDefault="000A18A6" w:rsidP="005A5D4A">
                          <w:pPr>
                            <w:spacing w:line="192" w:lineRule="exact"/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</w:pPr>
                          <w:r w:rsidRPr="0077063A"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«</w:t>
                          </w:r>
                          <w:r w:rsidRPr="0077063A">
                            <w:rPr>
                              <w:rFonts w:ascii="Cambria" w:hAnsi="Cambria" w:cs="Cambria"/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 </w:t>
                          </w:r>
                          <w:r w:rsidRPr="0077063A"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Le Nadar</w:t>
                          </w:r>
                          <w:r w:rsidRPr="0077063A">
                            <w:rPr>
                              <w:rFonts w:ascii="Cambria" w:hAnsi="Cambria" w:cs="Cambria"/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 </w:t>
                          </w:r>
                          <w:r w:rsidRPr="0077063A"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», hall C</w:t>
                          </w:r>
                        </w:p>
                        <w:p w14:paraId="4C3A1846" w14:textId="77777777" w:rsidR="000A18A6" w:rsidRPr="0077063A" w:rsidRDefault="000A18A6" w:rsidP="005A5D4A">
                          <w:pPr>
                            <w:spacing w:line="192" w:lineRule="exact"/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</w:pPr>
                          <w:r w:rsidRPr="0077063A"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5 square Félix Nadar</w:t>
                          </w:r>
                        </w:p>
                        <w:p w14:paraId="6BC2170F" w14:textId="77777777" w:rsidR="000A18A6" w:rsidRPr="00EF5219" w:rsidRDefault="000A18A6" w:rsidP="005A5D4A">
                          <w:pPr>
                            <w:spacing w:line="192" w:lineRule="exact"/>
                            <w:rPr>
                              <w:color w:val="1E4E85" w:themeColor="text1"/>
                              <w:sz w:val="16"/>
                              <w:szCs w:val="21"/>
                            </w:rPr>
                          </w:pPr>
                          <w:r>
                            <w:rPr>
                              <w:color w:val="1E4E85" w:themeColor="text1"/>
                              <w:sz w:val="16"/>
                              <w:szCs w:val="21"/>
                            </w:rPr>
                            <w:t>94300 Vincennes</w:t>
                          </w:r>
                        </w:p>
                        <w:p w14:paraId="0FFB8E4B" w14:textId="77777777" w:rsidR="000A18A6" w:rsidRPr="005A5D4A" w:rsidRDefault="000A18A6" w:rsidP="00513389">
                          <w:pPr>
                            <w:spacing w:line="192" w:lineRule="exact"/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</w:pPr>
                          <w:r w:rsidRPr="005A5D4A">
                            <w:rPr>
                              <w:color w:val="1E4E85" w:themeColor="text1"/>
                              <w:sz w:val="16"/>
                              <w:szCs w:val="21"/>
                              <w:lang w:val="en-US"/>
                            </w:rPr>
                            <w:t>www.ofb.gouv.fr</w:t>
                          </w:r>
                        </w:p>
                      </w:txbxContent>
                    </wps:txbx>
                    <wps:bodyPr wrap="square" lIns="0" tIns="0" rIns="0" bIns="0" anchor="b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86D275" id="_x0000_s1033" type="#_x0000_t202" style="position:absolute;margin-left:-.05pt;margin-top:658.8pt;width:149.35pt;height:77.6pt;z-index:-25160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" filled="f" stroked="f">
              <v:textbox inset="0,0,0,0">
                <w:txbxContent>
                  <w:p w14:paraId="5C89E7F8" w14:textId="77777777" w:rsidR="000A18A6" w:rsidRPr="00EF5219" w:rsidRDefault="000A18A6" w:rsidP="00513389">
                    <w:pPr>
                      <w:spacing w:line="192" w:lineRule="exact"/>
                      <w:rPr>
                        <w:b/>
                        <w:bCs/>
                        <w:color w:val="1E4E85" w:themeColor="text1"/>
                        <w:sz w:val="16"/>
                        <w:szCs w:val="21"/>
                      </w:rPr>
                    </w:pPr>
                    <w:r w:rsidRPr="00EF5219">
                      <w:rPr>
                        <w:b/>
                        <w:bCs/>
                        <w:color w:val="1E4E85" w:themeColor="text1"/>
                        <w:sz w:val="16"/>
                        <w:szCs w:val="21"/>
                      </w:rPr>
                      <w:t xml:space="preserve">Office </w:t>
                    </w:r>
                    <w:r>
                      <w:rPr>
                        <w:b/>
                        <w:bCs/>
                        <w:color w:val="1E4E85" w:themeColor="text1"/>
                        <w:sz w:val="16"/>
                        <w:szCs w:val="21"/>
                      </w:rPr>
                      <w:t>f</w:t>
                    </w:r>
                    <w:r w:rsidRPr="00EF5219">
                      <w:rPr>
                        <w:b/>
                        <w:bCs/>
                        <w:color w:val="1E4E85" w:themeColor="text1"/>
                        <w:sz w:val="16"/>
                        <w:szCs w:val="21"/>
                      </w:rPr>
                      <w:t>rançais de la biodiversité</w:t>
                    </w:r>
                  </w:p>
                  <w:p w14:paraId="319509D5" w14:textId="77777777" w:rsidR="000A18A6" w:rsidRDefault="000A18A6" w:rsidP="005A5D4A">
                    <w:pPr>
                      <w:spacing w:line="192" w:lineRule="exact"/>
                      <w:rPr>
                        <w:color w:val="1E4E85" w:themeColor="text1"/>
                        <w:sz w:val="16"/>
                        <w:szCs w:val="21"/>
                      </w:rPr>
                    </w:pPr>
                    <w:r>
                      <w:rPr>
                        <w:color w:val="1E4E85" w:themeColor="text1"/>
                        <w:sz w:val="16"/>
                        <w:szCs w:val="21"/>
                      </w:rPr>
                      <w:t>Site de Vincennes</w:t>
                    </w:r>
                  </w:p>
                  <w:p w14:paraId="3DA70A12" w14:textId="77777777" w:rsidR="000A18A6" w:rsidRPr="0077063A" w:rsidRDefault="000A18A6" w:rsidP="005A5D4A">
                    <w:pPr>
                      <w:spacing w:line="192" w:lineRule="exact"/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</w:pPr>
                    <w:r w:rsidRPr="0077063A"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  <w:t>«</w:t>
                    </w:r>
                    <w:r w:rsidRPr="0077063A">
                      <w:rPr>
                        <w:rFonts w:ascii="Cambria" w:hAnsi="Cambria" w:cs="Cambria"/>
                        <w:color w:val="1E4E85" w:themeColor="text1"/>
                        <w:sz w:val="16"/>
                        <w:szCs w:val="21"/>
                        <w:lang w:val="en-US"/>
                      </w:rPr>
                      <w:t> </w:t>
                    </w:r>
                    <w:r w:rsidRPr="0077063A"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  <w:t>Le Nadar</w:t>
                    </w:r>
                    <w:r w:rsidRPr="0077063A">
                      <w:rPr>
                        <w:rFonts w:ascii="Cambria" w:hAnsi="Cambria" w:cs="Cambria"/>
                        <w:color w:val="1E4E85" w:themeColor="text1"/>
                        <w:sz w:val="16"/>
                        <w:szCs w:val="21"/>
                        <w:lang w:val="en-US"/>
                      </w:rPr>
                      <w:t> </w:t>
                    </w:r>
                    <w:r w:rsidRPr="0077063A"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  <w:t>», hall C</w:t>
                    </w:r>
                  </w:p>
                  <w:p w14:paraId="4C3A1846" w14:textId="77777777" w:rsidR="000A18A6" w:rsidRPr="0077063A" w:rsidRDefault="000A18A6" w:rsidP="005A5D4A">
                    <w:pPr>
                      <w:spacing w:line="192" w:lineRule="exact"/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</w:pPr>
                    <w:r w:rsidRPr="0077063A"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  <w:t>5 square Félix Nadar</w:t>
                    </w:r>
                  </w:p>
                  <w:p w14:paraId="6BC2170F" w14:textId="77777777" w:rsidR="000A18A6" w:rsidRPr="00EF5219" w:rsidRDefault="000A18A6" w:rsidP="005A5D4A">
                    <w:pPr>
                      <w:spacing w:line="192" w:lineRule="exact"/>
                      <w:rPr>
                        <w:color w:val="1E4E85" w:themeColor="text1"/>
                        <w:sz w:val="16"/>
                        <w:szCs w:val="21"/>
                      </w:rPr>
                    </w:pPr>
                    <w:r>
                      <w:rPr>
                        <w:color w:val="1E4E85" w:themeColor="text1"/>
                        <w:sz w:val="16"/>
                        <w:szCs w:val="21"/>
                      </w:rPr>
                      <w:t>94300 Vincennes</w:t>
                    </w:r>
                  </w:p>
                  <w:p w14:paraId="0FFB8E4B" w14:textId="77777777" w:rsidR="000A18A6" w:rsidRPr="005A5D4A" w:rsidRDefault="000A18A6" w:rsidP="00513389">
                    <w:pPr>
                      <w:spacing w:line="192" w:lineRule="exact"/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</w:pPr>
                    <w:r w:rsidRPr="005A5D4A">
                      <w:rPr>
                        <w:color w:val="1E4E85" w:themeColor="text1"/>
                        <w:sz w:val="16"/>
                        <w:szCs w:val="21"/>
                        <w:lang w:val="en-US"/>
                      </w:rPr>
                      <w:t>www.ofb.gouv.fr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4142" behindDoc="1" locked="0" layoutInCell="0" allowOverlap="1" wp14:anchorId="30046D17" wp14:editId="34D9C7F9">
          <wp:simplePos x="0" y="0"/>
          <wp:positionH relativeFrom="margin">
            <wp:posOffset>3462020</wp:posOffset>
          </wp:positionH>
          <wp:positionV relativeFrom="margin">
            <wp:posOffset>6205855</wp:posOffset>
          </wp:positionV>
          <wp:extent cx="3482765" cy="3761105"/>
          <wp:effectExtent l="0" t="0" r="0" b="0"/>
          <wp:wrapNone/>
          <wp:docPr id="19" name="Image 19" descr="bas C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s CP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234"/>
                  <a:stretch/>
                </pic:blipFill>
                <pic:spPr bwMode="auto">
                  <a:xfrm>
                    <a:off x="0" y="0"/>
                    <a:ext cx="3482765" cy="37611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2277" w14:textId="77777777" w:rsidR="004B21F0" w:rsidRDefault="004B21F0">
      <w:r>
        <w:separator/>
      </w:r>
    </w:p>
  </w:footnote>
  <w:footnote w:type="continuationSeparator" w:id="0">
    <w:p w14:paraId="6A740FAD" w14:textId="77777777" w:rsidR="004B21F0" w:rsidRDefault="004B2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D01A" w14:textId="77777777" w:rsidR="000A18A6" w:rsidRDefault="008B454C">
    <w:pPr>
      <w:pStyle w:val="En-tte"/>
    </w:pPr>
    <w:r>
      <w:rPr>
        <w:noProof/>
      </w:rPr>
      <w:pict w14:anchorId="6DBA96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0027766" o:spid="_x0000_s1027" type="#_x0000_t75" alt="bas CP" style="position:absolute;margin-left:0;margin-top:0;width:510.05pt;height:296.1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as C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3A11" w14:textId="77777777" w:rsidR="000A18A6" w:rsidRDefault="000A18A6">
    <w:pPr>
      <w:pStyle w:val="En-tte"/>
    </w:pPr>
    <w:r>
      <w:rPr>
        <w:noProof/>
      </w:rPr>
      <w:drawing>
        <wp:anchor distT="0" distB="0" distL="114300" distR="114300" simplePos="0" relativeHeight="251687936" behindDoc="1" locked="0" layoutInCell="1" allowOverlap="1" wp14:anchorId="7BB0341F" wp14:editId="31CC7F20">
          <wp:simplePos x="0" y="0"/>
          <wp:positionH relativeFrom="column">
            <wp:posOffset>-600710</wp:posOffset>
          </wp:positionH>
          <wp:positionV relativeFrom="page">
            <wp:posOffset>0</wp:posOffset>
          </wp:positionV>
          <wp:extent cx="7563600" cy="1512720"/>
          <wp:effectExtent l="0" t="0" r="5715" b="0"/>
          <wp:wrapNone/>
          <wp:docPr id="16" name="Imag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600" cy="1512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5F573" w14:textId="77777777" w:rsidR="000A18A6" w:rsidRDefault="008B454C">
    <w:pPr>
      <w:pStyle w:val="En-tte"/>
    </w:pPr>
    <w:r>
      <w:rPr>
        <w:noProof/>
      </w:rPr>
      <w:pict w14:anchorId="22C910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0027769" o:spid="_x0000_s1026" type="#_x0000_t75" alt="bas CP" style="position:absolute;margin-left:0;margin-top:0;width:510.05pt;height:296.1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as CP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E8DA0" w14:textId="77777777" w:rsidR="000A18A6" w:rsidRDefault="000A18A6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D967" w14:textId="77777777" w:rsidR="000A18A6" w:rsidRDefault="008B454C">
    <w:pPr>
      <w:pStyle w:val="En-tte"/>
    </w:pPr>
    <w:r>
      <w:rPr>
        <w:noProof/>
      </w:rPr>
      <w:pict w14:anchorId="21D973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0027768" o:spid="_x0000_s1025" type="#_x0000_t75" alt="bas CP" style="position:absolute;margin-left:0;margin-top:0;width:510.05pt;height:296.1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as C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36062D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2pt;height:8.4pt;visibility:visible;mso-wrap-style:square" o:bullet="t" filled="t">
        <v:imagedata r:id="rId1" o:title=""/>
        <o:lock v:ext="edit" aspectratio="f"/>
      </v:shape>
    </w:pict>
  </w:numPicBullet>
  <w:numPicBullet w:numPicBulletId="1">
    <w:pict>
      <v:shape id="_x0000_i1027" type="#_x0000_t75" style="width:12pt;height:13.8pt;visibility:visible;mso-wrap-style:square" o:bullet="t">
        <v:imagedata r:id="rId2" o:title=""/>
      </v:shape>
    </w:pict>
  </w:numPicBullet>
  <w:abstractNum w:abstractNumId="0" w15:restartNumberingAfterBreak="0">
    <w:nsid w:val="0F8B0694"/>
    <w:multiLevelType w:val="multilevel"/>
    <w:tmpl w:val="DD3620D6"/>
    <w:lvl w:ilvl="0">
      <w:start w:val="1"/>
      <w:numFmt w:val="upperRoman"/>
      <w:pStyle w:val="Titre1"/>
      <w:suff w:val="space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1985" w:hanging="425"/>
      </w:pPr>
      <w:rPr>
        <w:rFonts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1078" w:hanging="22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Letter"/>
      <w:pStyle w:val="Titre4"/>
      <w:lvlText w:val="%4."/>
      <w:lvlJc w:val="right"/>
      <w:pPr>
        <w:ind w:left="2424" w:hanging="864"/>
      </w:pPr>
      <w:rPr>
        <w:rFonts w:hint="default"/>
      </w:rPr>
    </w:lvl>
    <w:lvl w:ilvl="4">
      <w:start w:val="1"/>
      <w:numFmt w:val="none"/>
      <w:pStyle w:val="Titre5"/>
      <w:suff w:val="nothing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pStyle w:val="Titre6"/>
      <w:suff w:val="nothing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pStyle w:val="Titre7"/>
      <w:suff w:val="nothing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pStyle w:val="Titre8"/>
      <w:suff w:val="nothing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pStyle w:val="Titre9"/>
      <w:suff w:val="nothing"/>
      <w:lvlText w:val="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4BC1F51"/>
    <w:multiLevelType w:val="multilevel"/>
    <w:tmpl w:val="407EA99A"/>
    <w:lvl w:ilvl="0">
      <w:start w:val="1"/>
      <w:numFmt w:val="bullet"/>
      <w:lvlText w:val=""/>
      <w:lvlPicBulletId w:val="1"/>
      <w:lvlJc w:val="left"/>
      <w:pPr>
        <w:ind w:left="737" w:hanging="17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"/>
      <w:lvlPicBulletId w:val="0"/>
      <w:lvlJc w:val="left"/>
      <w:pPr>
        <w:ind w:left="850" w:hanging="113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474" w:hanging="624"/>
      </w:pPr>
      <w:rPr>
        <w:rFonts w:ascii="Symbol" w:hAnsi="Symbol" w:cs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2" w15:restartNumberingAfterBreak="0">
    <w:nsid w:val="158F455A"/>
    <w:multiLevelType w:val="multilevel"/>
    <w:tmpl w:val="D05CFEC8"/>
    <w:lvl w:ilvl="0">
      <w:start w:val="1"/>
      <w:numFmt w:val="bullet"/>
      <w:suff w:val="space"/>
      <w:lvlText w:val=""/>
      <w:lvlPicBulletId w:val="0"/>
      <w:lvlJc w:val="left"/>
      <w:pPr>
        <w:ind w:left="737" w:hanging="17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PicBulletId w:val="0"/>
      <w:lvlJc w:val="left"/>
      <w:pPr>
        <w:ind w:left="850" w:hanging="113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474" w:hanging="624"/>
      </w:pPr>
      <w:rPr>
        <w:rFonts w:ascii="Symbol" w:hAnsi="Symbol" w:cs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 w15:restartNumberingAfterBreak="0">
    <w:nsid w:val="186C278A"/>
    <w:multiLevelType w:val="multilevel"/>
    <w:tmpl w:val="BDFA8FA0"/>
    <w:lvl w:ilvl="0">
      <w:start w:val="1"/>
      <w:numFmt w:val="decimal"/>
      <w:pStyle w:val="Styledepuces1"/>
      <w:lvlText w:val="%1."/>
      <w:lvlJc w:val="left"/>
      <w:pPr>
        <w:ind w:left="680" w:hanging="226"/>
      </w:pPr>
      <w:rPr>
        <w:rFonts w:hint="default"/>
        <w:color w:val="auto"/>
      </w:rPr>
    </w:lvl>
    <w:lvl w:ilvl="1">
      <w:start w:val="1"/>
      <w:numFmt w:val="bullet"/>
      <w:lvlText w:val=""/>
      <w:lvlPicBulletId w:val="0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4" w15:restartNumberingAfterBreak="0">
    <w:nsid w:val="1B37411B"/>
    <w:multiLevelType w:val="hybridMultilevel"/>
    <w:tmpl w:val="EC7E247A"/>
    <w:lvl w:ilvl="0" w:tplc="2C8434BE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1C8A1C10"/>
    <w:multiLevelType w:val="multilevel"/>
    <w:tmpl w:val="D05CFEC8"/>
    <w:lvl w:ilvl="0">
      <w:start w:val="1"/>
      <w:numFmt w:val="bullet"/>
      <w:suff w:val="space"/>
      <w:lvlText w:val=""/>
      <w:lvlPicBulletId w:val="0"/>
      <w:lvlJc w:val="left"/>
      <w:pPr>
        <w:ind w:left="737" w:hanging="17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PicBulletId w:val="0"/>
      <w:lvlJc w:val="left"/>
      <w:pPr>
        <w:ind w:left="850" w:hanging="113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474" w:hanging="624"/>
      </w:pPr>
      <w:rPr>
        <w:rFonts w:ascii="Symbol" w:hAnsi="Symbol" w:cs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6" w15:restartNumberingAfterBreak="0">
    <w:nsid w:val="1FE30740"/>
    <w:multiLevelType w:val="multilevel"/>
    <w:tmpl w:val="A2E809CA"/>
    <w:lvl w:ilvl="0">
      <w:start w:val="1"/>
      <w:numFmt w:val="bullet"/>
      <w:lvlText w:val=""/>
      <w:lvlPicBulletId w:val="0"/>
      <w:lvlJc w:val="left"/>
      <w:pPr>
        <w:ind w:left="737" w:hanging="17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"/>
      <w:lvlPicBulletId w:val="0"/>
      <w:lvlJc w:val="left"/>
      <w:pPr>
        <w:ind w:left="850" w:hanging="113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474" w:hanging="624"/>
      </w:pPr>
      <w:rPr>
        <w:rFonts w:ascii="Symbol" w:hAnsi="Symbol" w:cs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7" w15:restartNumberingAfterBreak="0">
    <w:nsid w:val="29D87AA7"/>
    <w:multiLevelType w:val="multilevel"/>
    <w:tmpl w:val="29F60D64"/>
    <w:lvl w:ilvl="0">
      <w:start w:val="1"/>
      <w:numFmt w:val="bullet"/>
      <w:lvlText w:val=""/>
      <w:lvlPicBulletId w:val="1"/>
      <w:lvlJc w:val="left"/>
      <w:pPr>
        <w:ind w:left="680" w:hanging="226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0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8" w15:restartNumberingAfterBreak="0">
    <w:nsid w:val="419403E6"/>
    <w:multiLevelType w:val="multilevel"/>
    <w:tmpl w:val="5742DBF4"/>
    <w:lvl w:ilvl="0">
      <w:start w:val="1"/>
      <w:numFmt w:val="decimal"/>
      <w:suff w:val="space"/>
      <w:lvlText w:val="%1."/>
      <w:lvlJc w:val="left"/>
      <w:pPr>
        <w:ind w:left="680" w:hanging="226"/>
      </w:pPr>
      <w:rPr>
        <w:b/>
        <w:color w:val="063D77"/>
      </w:rPr>
    </w:lvl>
    <w:lvl w:ilvl="1">
      <w:start w:val="1"/>
      <w:numFmt w:val="decimal"/>
      <w:suff w:val="space"/>
      <w:lvlText w:val="%2."/>
      <w:lvlJc w:val="left"/>
      <w:pPr>
        <w:ind w:left="680" w:hanging="226"/>
      </w:pPr>
    </w:lvl>
    <w:lvl w:ilvl="2">
      <w:start w:val="1"/>
      <w:numFmt w:val="decimal"/>
      <w:suff w:val="space"/>
      <w:lvlText w:val="%3."/>
      <w:lvlJc w:val="left"/>
      <w:pPr>
        <w:ind w:left="680" w:hanging="226"/>
      </w:pPr>
    </w:lvl>
    <w:lvl w:ilvl="3">
      <w:start w:val="1"/>
      <w:numFmt w:val="decimal"/>
      <w:suff w:val="space"/>
      <w:lvlText w:val="%4."/>
      <w:lvlJc w:val="left"/>
      <w:pPr>
        <w:ind w:left="680" w:hanging="226"/>
      </w:pPr>
    </w:lvl>
    <w:lvl w:ilvl="4">
      <w:start w:val="1"/>
      <w:numFmt w:val="decimal"/>
      <w:suff w:val="space"/>
      <w:lvlText w:val="%5."/>
      <w:lvlJc w:val="left"/>
      <w:pPr>
        <w:ind w:left="680" w:hanging="226"/>
      </w:pPr>
    </w:lvl>
    <w:lvl w:ilvl="5">
      <w:start w:val="1"/>
      <w:numFmt w:val="decimal"/>
      <w:suff w:val="space"/>
      <w:lvlText w:val="%6."/>
      <w:lvlJc w:val="left"/>
      <w:pPr>
        <w:ind w:left="680" w:hanging="226"/>
      </w:pPr>
    </w:lvl>
    <w:lvl w:ilvl="6">
      <w:start w:val="1"/>
      <w:numFmt w:val="decimal"/>
      <w:suff w:val="space"/>
      <w:lvlText w:val="%7."/>
      <w:lvlJc w:val="left"/>
      <w:pPr>
        <w:ind w:left="680" w:hanging="226"/>
      </w:pPr>
    </w:lvl>
    <w:lvl w:ilvl="7">
      <w:start w:val="1"/>
      <w:numFmt w:val="decimal"/>
      <w:suff w:val="space"/>
      <w:lvlText w:val="%8."/>
      <w:lvlJc w:val="left"/>
      <w:pPr>
        <w:ind w:left="680" w:hanging="226"/>
      </w:pPr>
    </w:lvl>
    <w:lvl w:ilvl="8">
      <w:start w:val="1"/>
      <w:numFmt w:val="decimal"/>
      <w:suff w:val="space"/>
      <w:lvlText w:val="%9."/>
      <w:lvlJc w:val="left"/>
      <w:pPr>
        <w:ind w:left="680" w:hanging="226"/>
      </w:pPr>
    </w:lvl>
  </w:abstractNum>
  <w:abstractNum w:abstractNumId="9" w15:restartNumberingAfterBreak="0">
    <w:nsid w:val="44AC3DA2"/>
    <w:multiLevelType w:val="multilevel"/>
    <w:tmpl w:val="3B70B4B2"/>
    <w:lvl w:ilvl="0">
      <w:start w:val="1"/>
      <w:numFmt w:val="bullet"/>
      <w:lvlText w:val="u"/>
      <w:lvlJc w:val="left"/>
      <w:pPr>
        <w:ind w:left="814" w:hanging="360"/>
      </w:pPr>
      <w:rPr>
        <w:rFonts w:ascii="Wingdings 3" w:hAnsi="Wingdings 3" w:hint="default"/>
        <w:color w:val="003A76"/>
      </w:rPr>
    </w:lvl>
    <w:lvl w:ilvl="1">
      <w:start w:val="1"/>
      <w:numFmt w:val="bullet"/>
      <w:lvlText w:val=""/>
      <w:lvlPicBulletId w:val="0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10" w15:restartNumberingAfterBreak="0">
    <w:nsid w:val="4A1B3972"/>
    <w:multiLevelType w:val="multilevel"/>
    <w:tmpl w:val="BC2A2398"/>
    <w:lvl w:ilvl="0">
      <w:start w:val="1"/>
      <w:numFmt w:val="bullet"/>
      <w:lvlText w:val=""/>
      <w:lvlPicBulletId w:val="1"/>
      <w:lvlJc w:val="left"/>
      <w:pPr>
        <w:ind w:left="680" w:hanging="226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0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11" w15:restartNumberingAfterBreak="0">
    <w:nsid w:val="54B73067"/>
    <w:multiLevelType w:val="multilevel"/>
    <w:tmpl w:val="441092CE"/>
    <w:lvl w:ilvl="0">
      <w:start w:val="1"/>
      <w:numFmt w:val="bullet"/>
      <w:lvlText w:val=""/>
      <w:lvlPicBulletId w:val="1"/>
      <w:lvlJc w:val="left"/>
      <w:pPr>
        <w:ind w:left="680" w:hanging="226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0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12" w15:restartNumberingAfterBreak="0">
    <w:nsid w:val="5BE64542"/>
    <w:multiLevelType w:val="multilevel"/>
    <w:tmpl w:val="4C002F4E"/>
    <w:lvl w:ilvl="0">
      <w:start w:val="1"/>
      <w:numFmt w:val="bullet"/>
      <w:lvlText w:val="u"/>
      <w:lvlJc w:val="left"/>
      <w:pPr>
        <w:ind w:left="680" w:hanging="226"/>
      </w:pPr>
      <w:rPr>
        <w:rFonts w:ascii="Wingdings 3" w:hAnsi="Wingdings 3" w:hint="default"/>
        <w:color w:val="003A76"/>
      </w:rPr>
    </w:lvl>
    <w:lvl w:ilvl="1">
      <w:start w:val="1"/>
      <w:numFmt w:val="bullet"/>
      <w:lvlText w:val=""/>
      <w:lvlPicBulletId w:val="0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13" w15:restartNumberingAfterBreak="0">
    <w:nsid w:val="63BD19F4"/>
    <w:multiLevelType w:val="multilevel"/>
    <w:tmpl w:val="0F8E36EE"/>
    <w:lvl w:ilvl="0">
      <w:start w:val="1"/>
      <w:numFmt w:val="bullet"/>
      <w:pStyle w:val="Styledepucestriangles"/>
      <w:lvlText w:val="u"/>
      <w:lvlJc w:val="left"/>
      <w:pPr>
        <w:ind w:left="680" w:hanging="226"/>
      </w:pPr>
      <w:rPr>
        <w:rFonts w:ascii="Wingdings 3" w:hAnsi="Wingdings 3" w:hint="default"/>
        <w:color w:val="003A76"/>
      </w:rPr>
    </w:lvl>
    <w:lvl w:ilvl="1">
      <w:start w:val="1"/>
      <w:numFmt w:val="bullet"/>
      <w:lvlText w:val=""/>
      <w:lvlPicBulletId w:val="0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14" w15:restartNumberingAfterBreak="0">
    <w:nsid w:val="6B074B95"/>
    <w:multiLevelType w:val="multilevel"/>
    <w:tmpl w:val="D05CFEC8"/>
    <w:lvl w:ilvl="0">
      <w:start w:val="1"/>
      <w:numFmt w:val="bullet"/>
      <w:suff w:val="space"/>
      <w:lvlText w:val=""/>
      <w:lvlPicBulletId w:val="0"/>
      <w:lvlJc w:val="left"/>
      <w:pPr>
        <w:ind w:left="737" w:hanging="17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PicBulletId w:val="0"/>
      <w:lvlJc w:val="left"/>
      <w:pPr>
        <w:ind w:left="850" w:hanging="113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474" w:hanging="624"/>
      </w:pPr>
      <w:rPr>
        <w:rFonts w:ascii="Symbol" w:hAnsi="Symbol" w:cs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15" w15:restartNumberingAfterBreak="0">
    <w:nsid w:val="706F2C1C"/>
    <w:multiLevelType w:val="hybridMultilevel"/>
    <w:tmpl w:val="78224970"/>
    <w:lvl w:ilvl="0" w:tplc="4BCC545A">
      <w:numFmt w:val="bullet"/>
      <w:lvlText w:val="-"/>
      <w:lvlJc w:val="left"/>
      <w:pPr>
        <w:ind w:left="720" w:hanging="360"/>
      </w:pPr>
      <w:rPr>
        <w:rFonts w:ascii="Marianne" w:eastAsia="SimSun" w:hAnsi="Marianne" w:cs="Mang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571A3"/>
    <w:multiLevelType w:val="multilevel"/>
    <w:tmpl w:val="54862834"/>
    <w:lvl w:ilvl="0">
      <w:start w:val="1"/>
      <w:numFmt w:val="bullet"/>
      <w:lvlText w:val=""/>
      <w:lvlPicBulletId w:val="1"/>
      <w:lvlJc w:val="left"/>
      <w:pPr>
        <w:ind w:left="680" w:hanging="226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0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17" w15:restartNumberingAfterBreak="0">
    <w:nsid w:val="73A54AC8"/>
    <w:multiLevelType w:val="multilevel"/>
    <w:tmpl w:val="9F0C0144"/>
    <w:lvl w:ilvl="0">
      <w:start w:val="1"/>
      <w:numFmt w:val="bullet"/>
      <w:lvlText w:val=""/>
      <w:lvlPicBulletId w:val="1"/>
      <w:lvlJc w:val="left"/>
      <w:pPr>
        <w:ind w:left="680" w:hanging="226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0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PicBulletId w:val="0"/>
      <w:lvlJc w:val="left"/>
      <w:pPr>
        <w:ind w:left="1134" w:hanging="680"/>
      </w:pPr>
      <w:rPr>
        <w:rFonts w:ascii="Symbol" w:hAnsi="Symbol" w:cs="Symbol" w:hint="default"/>
      </w:rPr>
    </w:lvl>
  </w:abstractNum>
  <w:num w:numId="1" w16cid:durableId="1591889754">
    <w:abstractNumId w:val="0"/>
  </w:num>
  <w:num w:numId="2" w16cid:durableId="1832603496">
    <w:abstractNumId w:val="8"/>
  </w:num>
  <w:num w:numId="3" w16cid:durableId="424687826">
    <w:abstractNumId w:val="14"/>
  </w:num>
  <w:num w:numId="4" w16cid:durableId="1998999836">
    <w:abstractNumId w:val="6"/>
  </w:num>
  <w:num w:numId="5" w16cid:durableId="834732727">
    <w:abstractNumId w:val="2"/>
  </w:num>
  <w:num w:numId="6" w16cid:durableId="108815332">
    <w:abstractNumId w:val="5"/>
  </w:num>
  <w:num w:numId="7" w16cid:durableId="1888225712">
    <w:abstractNumId w:val="1"/>
  </w:num>
  <w:num w:numId="8" w16cid:durableId="394091674">
    <w:abstractNumId w:val="11"/>
  </w:num>
  <w:num w:numId="9" w16cid:durableId="292758728">
    <w:abstractNumId w:val="3"/>
  </w:num>
  <w:num w:numId="10" w16cid:durableId="1021855881">
    <w:abstractNumId w:val="10"/>
  </w:num>
  <w:num w:numId="11" w16cid:durableId="1276018201">
    <w:abstractNumId w:val="7"/>
  </w:num>
  <w:num w:numId="12" w16cid:durableId="311369029">
    <w:abstractNumId w:val="16"/>
  </w:num>
  <w:num w:numId="13" w16cid:durableId="397362982">
    <w:abstractNumId w:val="17"/>
  </w:num>
  <w:num w:numId="14" w16cid:durableId="610086666">
    <w:abstractNumId w:val="9"/>
  </w:num>
  <w:num w:numId="15" w16cid:durableId="772289558">
    <w:abstractNumId w:val="12"/>
  </w:num>
  <w:num w:numId="16" w16cid:durableId="2141264476">
    <w:abstractNumId w:val="13"/>
  </w:num>
  <w:num w:numId="17" w16cid:durableId="295918334">
    <w:abstractNumId w:val="15"/>
  </w:num>
  <w:num w:numId="18" w16cid:durableId="769472847">
    <w:abstractNumId w:val="4"/>
  </w:num>
  <w:num w:numId="19" w16cid:durableId="13538752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865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794926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4E"/>
    <w:rsid w:val="00001149"/>
    <w:rsid w:val="00003C13"/>
    <w:rsid w:val="0003127A"/>
    <w:rsid w:val="00077ED4"/>
    <w:rsid w:val="000820B7"/>
    <w:rsid w:val="00093DC0"/>
    <w:rsid w:val="000A18A6"/>
    <w:rsid w:val="000A4246"/>
    <w:rsid w:val="000B613C"/>
    <w:rsid w:val="000C5E45"/>
    <w:rsid w:val="000E72BB"/>
    <w:rsid w:val="000F0066"/>
    <w:rsid w:val="000F3012"/>
    <w:rsid w:val="0011262B"/>
    <w:rsid w:val="00113106"/>
    <w:rsid w:val="00116F2E"/>
    <w:rsid w:val="0012262D"/>
    <w:rsid w:val="001445F6"/>
    <w:rsid w:val="00166C48"/>
    <w:rsid w:val="00175C01"/>
    <w:rsid w:val="00182FF0"/>
    <w:rsid w:val="001878F1"/>
    <w:rsid w:val="00194561"/>
    <w:rsid w:val="001A571F"/>
    <w:rsid w:val="001B3383"/>
    <w:rsid w:val="00205398"/>
    <w:rsid w:val="0021664C"/>
    <w:rsid w:val="00221B84"/>
    <w:rsid w:val="00224193"/>
    <w:rsid w:val="00247CE6"/>
    <w:rsid w:val="00257D13"/>
    <w:rsid w:val="00264A29"/>
    <w:rsid w:val="002652E0"/>
    <w:rsid w:val="00270B0A"/>
    <w:rsid w:val="00280ABD"/>
    <w:rsid w:val="002819F8"/>
    <w:rsid w:val="002A0319"/>
    <w:rsid w:val="002A2DB3"/>
    <w:rsid w:val="002B4844"/>
    <w:rsid w:val="002C3FA5"/>
    <w:rsid w:val="002D75EE"/>
    <w:rsid w:val="002E0EF8"/>
    <w:rsid w:val="002E0FA0"/>
    <w:rsid w:val="002E6F9D"/>
    <w:rsid w:val="002F1EE7"/>
    <w:rsid w:val="002F26B0"/>
    <w:rsid w:val="002F322B"/>
    <w:rsid w:val="00320AC1"/>
    <w:rsid w:val="00326685"/>
    <w:rsid w:val="00335A53"/>
    <w:rsid w:val="00342E9F"/>
    <w:rsid w:val="0034483F"/>
    <w:rsid w:val="00347C1C"/>
    <w:rsid w:val="00364438"/>
    <w:rsid w:val="00371810"/>
    <w:rsid w:val="0037203B"/>
    <w:rsid w:val="003C59DB"/>
    <w:rsid w:val="003F042D"/>
    <w:rsid w:val="003F7647"/>
    <w:rsid w:val="00406287"/>
    <w:rsid w:val="00410E3E"/>
    <w:rsid w:val="00425641"/>
    <w:rsid w:val="00452F87"/>
    <w:rsid w:val="0046165A"/>
    <w:rsid w:val="00462ECC"/>
    <w:rsid w:val="00496DD3"/>
    <w:rsid w:val="004A586C"/>
    <w:rsid w:val="004A7E26"/>
    <w:rsid w:val="004B21F0"/>
    <w:rsid w:val="004B3DB3"/>
    <w:rsid w:val="004D11D6"/>
    <w:rsid w:val="004D4776"/>
    <w:rsid w:val="004E6AFF"/>
    <w:rsid w:val="00506F17"/>
    <w:rsid w:val="00513389"/>
    <w:rsid w:val="00517172"/>
    <w:rsid w:val="00517811"/>
    <w:rsid w:val="00530B77"/>
    <w:rsid w:val="00532A71"/>
    <w:rsid w:val="00541A5E"/>
    <w:rsid w:val="00574F04"/>
    <w:rsid w:val="0058164A"/>
    <w:rsid w:val="00586626"/>
    <w:rsid w:val="005917BB"/>
    <w:rsid w:val="00592B4E"/>
    <w:rsid w:val="005A5D4A"/>
    <w:rsid w:val="005B763E"/>
    <w:rsid w:val="005C1DD6"/>
    <w:rsid w:val="005D2506"/>
    <w:rsid w:val="005D7243"/>
    <w:rsid w:val="005E117D"/>
    <w:rsid w:val="005F28AD"/>
    <w:rsid w:val="005F376B"/>
    <w:rsid w:val="00601A81"/>
    <w:rsid w:val="006329E3"/>
    <w:rsid w:val="00652E38"/>
    <w:rsid w:val="00686362"/>
    <w:rsid w:val="00686385"/>
    <w:rsid w:val="00692A95"/>
    <w:rsid w:val="006B56E8"/>
    <w:rsid w:val="006B72FC"/>
    <w:rsid w:val="006C11BA"/>
    <w:rsid w:val="006C2E7C"/>
    <w:rsid w:val="006C4CCF"/>
    <w:rsid w:val="006E28AB"/>
    <w:rsid w:val="006E4A4D"/>
    <w:rsid w:val="006F5353"/>
    <w:rsid w:val="00700D98"/>
    <w:rsid w:val="00717385"/>
    <w:rsid w:val="00721A08"/>
    <w:rsid w:val="0072384C"/>
    <w:rsid w:val="00735117"/>
    <w:rsid w:val="00747D7F"/>
    <w:rsid w:val="0077063A"/>
    <w:rsid w:val="00776B54"/>
    <w:rsid w:val="007837C8"/>
    <w:rsid w:val="007911EF"/>
    <w:rsid w:val="007917B3"/>
    <w:rsid w:val="00795ED8"/>
    <w:rsid w:val="007963A8"/>
    <w:rsid w:val="007B08DB"/>
    <w:rsid w:val="007B48A7"/>
    <w:rsid w:val="007C0632"/>
    <w:rsid w:val="007C61B2"/>
    <w:rsid w:val="007C7C0E"/>
    <w:rsid w:val="007E4A88"/>
    <w:rsid w:val="007F0D5D"/>
    <w:rsid w:val="007F5057"/>
    <w:rsid w:val="007F7C5F"/>
    <w:rsid w:val="008038CA"/>
    <w:rsid w:val="008067FB"/>
    <w:rsid w:val="0081074E"/>
    <w:rsid w:val="00821F02"/>
    <w:rsid w:val="00826139"/>
    <w:rsid w:val="008524F6"/>
    <w:rsid w:val="008751E4"/>
    <w:rsid w:val="00876309"/>
    <w:rsid w:val="00877383"/>
    <w:rsid w:val="00892375"/>
    <w:rsid w:val="008A4310"/>
    <w:rsid w:val="008A46D7"/>
    <w:rsid w:val="008A5CC2"/>
    <w:rsid w:val="008B454C"/>
    <w:rsid w:val="008B5733"/>
    <w:rsid w:val="008C76D2"/>
    <w:rsid w:val="008D715D"/>
    <w:rsid w:val="008E2FDF"/>
    <w:rsid w:val="00906CEF"/>
    <w:rsid w:val="00921A56"/>
    <w:rsid w:val="00946D12"/>
    <w:rsid w:val="00946ED0"/>
    <w:rsid w:val="009605EB"/>
    <w:rsid w:val="009627B0"/>
    <w:rsid w:val="00965440"/>
    <w:rsid w:val="0096560B"/>
    <w:rsid w:val="00970015"/>
    <w:rsid w:val="00973F05"/>
    <w:rsid w:val="00974E8A"/>
    <w:rsid w:val="00975BD5"/>
    <w:rsid w:val="009844B7"/>
    <w:rsid w:val="00991607"/>
    <w:rsid w:val="009E752A"/>
    <w:rsid w:val="00A00686"/>
    <w:rsid w:val="00A0452A"/>
    <w:rsid w:val="00A71F50"/>
    <w:rsid w:val="00A748CD"/>
    <w:rsid w:val="00A8647A"/>
    <w:rsid w:val="00A91DA0"/>
    <w:rsid w:val="00A96442"/>
    <w:rsid w:val="00AD7C22"/>
    <w:rsid w:val="00AF0BD7"/>
    <w:rsid w:val="00AF2655"/>
    <w:rsid w:val="00AF7607"/>
    <w:rsid w:val="00B06830"/>
    <w:rsid w:val="00B14E0F"/>
    <w:rsid w:val="00B16E3D"/>
    <w:rsid w:val="00B31E04"/>
    <w:rsid w:val="00B32943"/>
    <w:rsid w:val="00B40B78"/>
    <w:rsid w:val="00B449E6"/>
    <w:rsid w:val="00B45326"/>
    <w:rsid w:val="00B5055C"/>
    <w:rsid w:val="00B53E1E"/>
    <w:rsid w:val="00B53F3C"/>
    <w:rsid w:val="00B77D2D"/>
    <w:rsid w:val="00B914D2"/>
    <w:rsid w:val="00BD5BE1"/>
    <w:rsid w:val="00BD6A78"/>
    <w:rsid w:val="00C02C69"/>
    <w:rsid w:val="00C106DB"/>
    <w:rsid w:val="00C32C44"/>
    <w:rsid w:val="00C54216"/>
    <w:rsid w:val="00C62BAD"/>
    <w:rsid w:val="00C63F2E"/>
    <w:rsid w:val="00C67F91"/>
    <w:rsid w:val="00C768AE"/>
    <w:rsid w:val="00C8628B"/>
    <w:rsid w:val="00CA4559"/>
    <w:rsid w:val="00CA5837"/>
    <w:rsid w:val="00CB29DC"/>
    <w:rsid w:val="00CC24CA"/>
    <w:rsid w:val="00CC30D8"/>
    <w:rsid w:val="00CC75FF"/>
    <w:rsid w:val="00CD07C7"/>
    <w:rsid w:val="00CE4CB6"/>
    <w:rsid w:val="00CF269C"/>
    <w:rsid w:val="00CF6271"/>
    <w:rsid w:val="00D105A8"/>
    <w:rsid w:val="00D264D5"/>
    <w:rsid w:val="00D3174B"/>
    <w:rsid w:val="00D3361E"/>
    <w:rsid w:val="00D53A82"/>
    <w:rsid w:val="00D5442B"/>
    <w:rsid w:val="00D57E2B"/>
    <w:rsid w:val="00DA0016"/>
    <w:rsid w:val="00DB6DA5"/>
    <w:rsid w:val="00DC52B2"/>
    <w:rsid w:val="00DD248B"/>
    <w:rsid w:val="00E03EB5"/>
    <w:rsid w:val="00E1381B"/>
    <w:rsid w:val="00E32FF4"/>
    <w:rsid w:val="00E4070C"/>
    <w:rsid w:val="00E443FE"/>
    <w:rsid w:val="00E531A5"/>
    <w:rsid w:val="00E64560"/>
    <w:rsid w:val="00E77A97"/>
    <w:rsid w:val="00E868A8"/>
    <w:rsid w:val="00E9197D"/>
    <w:rsid w:val="00EA45FA"/>
    <w:rsid w:val="00EC095F"/>
    <w:rsid w:val="00EE6C4E"/>
    <w:rsid w:val="00EF7654"/>
    <w:rsid w:val="00F40AEC"/>
    <w:rsid w:val="00F42323"/>
    <w:rsid w:val="00F4762E"/>
    <w:rsid w:val="00F51A75"/>
    <w:rsid w:val="00F55A39"/>
    <w:rsid w:val="00F73C26"/>
    <w:rsid w:val="00F843D5"/>
    <w:rsid w:val="00F85E7D"/>
    <w:rsid w:val="00F86DD3"/>
    <w:rsid w:val="00F91FFD"/>
    <w:rsid w:val="00FC04F3"/>
    <w:rsid w:val="00FC2646"/>
    <w:rsid w:val="00FC41E8"/>
    <w:rsid w:val="00FF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56B754C9"/>
  <w15:docId w15:val="{7D985482-2F1B-4DDF-A66B-882DD69EC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Mangal"/>
        <w:kern w:val="2"/>
        <w:lang w:val="fr-F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4CA"/>
    <w:pPr>
      <w:widowControl w:val="0"/>
    </w:pPr>
    <w:rPr>
      <w:rFonts w:ascii="Marianne" w:hAnsi="Marianne"/>
    </w:rPr>
  </w:style>
  <w:style w:type="paragraph" w:styleId="Titre1">
    <w:name w:val="heading 1"/>
    <w:next w:val="Normal"/>
    <w:uiPriority w:val="9"/>
    <w:qFormat/>
    <w:rsid w:val="00116F2E"/>
    <w:pPr>
      <w:numPr>
        <w:numId w:val="1"/>
      </w:numPr>
      <w:suppressLineNumbers/>
      <w:spacing w:after="113"/>
      <w:outlineLvl w:val="0"/>
    </w:pPr>
    <w:rPr>
      <w:rFonts w:ascii="Marianne" w:hAnsi="Marianne"/>
      <w:b/>
      <w:bCs/>
      <w:color w:val="003A76"/>
      <w:sz w:val="36"/>
      <w:szCs w:val="28"/>
    </w:rPr>
  </w:style>
  <w:style w:type="paragraph" w:styleId="Titre2">
    <w:name w:val="heading 2"/>
    <w:basedOn w:val="Titre1"/>
    <w:next w:val="Normal"/>
    <w:uiPriority w:val="9"/>
    <w:unhideWhenUsed/>
    <w:qFormat/>
    <w:rsid w:val="00991607"/>
    <w:pPr>
      <w:numPr>
        <w:ilvl w:val="1"/>
      </w:numPr>
      <w:ind w:left="765"/>
      <w:outlineLvl w:val="1"/>
    </w:pPr>
    <w:rPr>
      <w:iCs/>
      <w:color w:val="000000"/>
      <w:sz w:val="28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pPr>
      <w:numPr>
        <w:ilvl w:val="2"/>
      </w:numPr>
      <w:ind w:left="1134"/>
      <w:outlineLvl w:val="2"/>
    </w:pPr>
    <w:rPr>
      <w:i/>
      <w:sz w:val="24"/>
    </w:rPr>
  </w:style>
  <w:style w:type="paragraph" w:styleId="Titre4">
    <w:name w:val="heading 4"/>
    <w:basedOn w:val="Titre3"/>
    <w:next w:val="Corpsdetexte"/>
    <w:uiPriority w:val="9"/>
    <w:unhideWhenUsed/>
    <w:qFormat/>
    <w:rsid w:val="007B08DB"/>
    <w:pPr>
      <w:numPr>
        <w:ilvl w:val="3"/>
      </w:numPr>
      <w:outlineLvl w:val="3"/>
    </w:pPr>
  </w:style>
  <w:style w:type="paragraph" w:styleId="Titre5">
    <w:name w:val="heading 5"/>
    <w:basedOn w:val="Titre"/>
    <w:next w:val="Corpsdetexte"/>
    <w:uiPriority w:val="9"/>
    <w:unhideWhenUsed/>
    <w:qFormat/>
    <w:pPr>
      <w:numPr>
        <w:ilvl w:val="4"/>
        <w:numId w:val="1"/>
      </w:numPr>
      <w:outlineLvl w:val="4"/>
    </w:pPr>
    <w:rPr>
      <w:bCs/>
      <w:sz w:val="31"/>
      <w:szCs w:val="24"/>
    </w:rPr>
  </w:style>
  <w:style w:type="paragraph" w:styleId="Titre6">
    <w:name w:val="heading 6"/>
    <w:basedOn w:val="Titre"/>
    <w:next w:val="Corpsdetexte"/>
    <w:uiPriority w:val="9"/>
    <w:semiHidden/>
    <w:unhideWhenUsed/>
    <w:qFormat/>
    <w:pPr>
      <w:numPr>
        <w:ilvl w:val="5"/>
        <w:numId w:val="1"/>
      </w:numPr>
      <w:outlineLvl w:val="5"/>
    </w:pPr>
    <w:rPr>
      <w:bCs/>
      <w:sz w:val="27"/>
      <w:szCs w:val="21"/>
    </w:rPr>
  </w:style>
  <w:style w:type="paragraph" w:styleId="Titre7">
    <w:name w:val="heading 7"/>
    <w:basedOn w:val="Titre"/>
    <w:next w:val="Corpsdetexte"/>
    <w:qFormat/>
    <w:pPr>
      <w:numPr>
        <w:ilvl w:val="6"/>
        <w:numId w:val="1"/>
      </w:numPr>
      <w:outlineLvl w:val="6"/>
    </w:pPr>
    <w:rPr>
      <w:bCs/>
      <w:sz w:val="27"/>
      <w:szCs w:val="21"/>
    </w:rPr>
  </w:style>
  <w:style w:type="paragraph" w:styleId="Titre8">
    <w:name w:val="heading 8"/>
    <w:basedOn w:val="Titre"/>
    <w:next w:val="Corpsdetexte"/>
    <w:qFormat/>
    <w:pPr>
      <w:numPr>
        <w:ilvl w:val="7"/>
        <w:numId w:val="1"/>
      </w:numPr>
      <w:outlineLvl w:val="7"/>
    </w:pPr>
    <w:rPr>
      <w:bCs/>
      <w:sz w:val="27"/>
      <w:szCs w:val="21"/>
    </w:rPr>
  </w:style>
  <w:style w:type="paragraph" w:styleId="Titre9">
    <w:name w:val="heading 9"/>
    <w:basedOn w:val="Titre"/>
    <w:next w:val="Corpsdetexte"/>
    <w:qFormat/>
    <w:pPr>
      <w:numPr>
        <w:ilvl w:val="8"/>
        <w:numId w:val="1"/>
      </w:numPr>
      <w:outlineLvl w:val="8"/>
    </w:pPr>
    <w:rPr>
      <w:bCs/>
      <w:sz w:val="27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C">
    <w:name w:val="Titre C"/>
    <w:qFormat/>
    <w:rPr>
      <w:b/>
      <w:color w:val="000000"/>
      <w:sz w:val="20"/>
      <w:u w:val="single"/>
    </w:rPr>
  </w:style>
  <w:style w:type="character" w:customStyle="1" w:styleId="TitreA">
    <w:name w:val="Titre A"/>
    <w:qFormat/>
    <w:rPr>
      <w:b/>
      <w:color w:val="000000"/>
      <w:sz w:val="28"/>
    </w:rPr>
  </w:style>
  <w:style w:type="character" w:customStyle="1" w:styleId="TitreB">
    <w:name w:val="Titre B"/>
    <w:qFormat/>
    <w:rPr>
      <w:b/>
      <w:color w:val="000000"/>
      <w:sz w:val="24"/>
    </w:rPr>
  </w:style>
  <w:style w:type="character" w:customStyle="1" w:styleId="Numrotationdelignes">
    <w:name w:val="Numérotation de lignes"/>
  </w:style>
  <w:style w:type="character" w:customStyle="1" w:styleId="Caractresdenumrotation">
    <w:name w:val="Caractères de numérotation"/>
    <w:qFormat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Caractresdenotedebasdepage">
    <w:name w:val="Caractères de note de bas de page"/>
    <w:qFormat/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oordonnes">
    <w:name w:val="Coordonnées"/>
    <w:qFormat/>
    <w:rPr>
      <w:sz w:val="16"/>
    </w:rPr>
  </w:style>
  <w:style w:type="character" w:customStyle="1" w:styleId="textemisenavant">
    <w:name w:val="texte mis en avant"/>
    <w:qFormat/>
    <w:rPr>
      <w:b/>
      <w:color w:val="000000"/>
    </w:rPr>
  </w:style>
  <w:style w:type="character" w:customStyle="1" w:styleId="Zeichenformat">
    <w:name w:val="Zeichenformat"/>
    <w:qFormat/>
  </w:style>
  <w:style w:type="character" w:customStyle="1" w:styleId="standard">
    <w:name w:val="standard"/>
    <w:qFormat/>
    <w:rsid w:val="00CC24CA"/>
    <w:rPr>
      <w:rFonts w:ascii="Marianne" w:hAnsi="Marianne"/>
      <w:b w:val="0"/>
      <w:i w:val="0"/>
      <w:color w:val="000000"/>
    </w:rPr>
  </w:style>
  <w:style w:type="character" w:customStyle="1" w:styleId="bleu">
    <w:name w:val="bleu"/>
    <w:basedOn w:val="standard"/>
    <w:qFormat/>
    <w:rPr>
      <w:rFonts w:ascii="Marianne" w:hAnsi="Marianne"/>
      <w:b/>
      <w:i w:val="0"/>
      <w:color w:val="063D77"/>
    </w:rPr>
  </w:style>
  <w:style w:type="character" w:customStyle="1" w:styleId="LienInternet">
    <w:name w:val="Lien Internet"/>
    <w:rPr>
      <w:color w:val="000080"/>
      <w:u w:val="single"/>
    </w:rPr>
  </w:style>
  <w:style w:type="character" w:customStyle="1" w:styleId="Sautdindex">
    <w:name w:val="Saut d'index"/>
    <w:qFormat/>
  </w:style>
  <w:style w:type="character" w:customStyle="1" w:styleId="BulletSymbols">
    <w:name w:val="Bullet Symbols"/>
    <w:qFormat/>
  </w:style>
  <w:style w:type="paragraph" w:styleId="Titre">
    <w:name w:val="Title"/>
    <w:basedOn w:val="Normal"/>
    <w:next w:val="Normal"/>
    <w:uiPriority w:val="10"/>
    <w:qFormat/>
    <w:rsid w:val="00410E3E"/>
    <w:pPr>
      <w:keepNext/>
      <w:spacing w:after="120"/>
    </w:pPr>
    <w:rPr>
      <w:rFonts w:eastAsia="Microsoft YaHei"/>
      <w:b/>
      <w:color w:val="063D77"/>
      <w:sz w:val="36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En-tteetpieddepage">
    <w:name w:val="En-tête et pied de pag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depage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Contenudecadre">
    <w:name w:val="Contenu de cadre"/>
    <w:basedOn w:val="Corpsdetexte"/>
    <w:qFormat/>
    <w:rPr>
      <w:color w:val="000000"/>
    </w:rPr>
  </w:style>
  <w:style w:type="paragraph" w:styleId="Notedebasdepage">
    <w:name w:val="footnote text"/>
    <w:autoRedefine/>
    <w:pPr>
      <w:widowControl w:val="0"/>
      <w:suppressLineNumbers/>
      <w:ind w:left="170" w:hanging="170"/>
    </w:pPr>
    <w:rPr>
      <w:color w:val="635A32"/>
      <w:sz w:val="16"/>
    </w:rPr>
  </w:style>
  <w:style w:type="paragraph" w:styleId="Notedefin">
    <w:name w:val="endnote text"/>
    <w:basedOn w:val="Normal"/>
    <w:pPr>
      <w:suppressLineNumbers/>
      <w:ind w:left="283" w:hanging="283"/>
    </w:pPr>
  </w:style>
  <w:style w:type="paragraph" w:customStyle="1" w:styleId="Titre10">
    <w:name w:val="Titre 10"/>
    <w:basedOn w:val="Titre"/>
    <w:next w:val="Corpsdetexte"/>
    <w:qFormat/>
    <w:pPr>
      <w:tabs>
        <w:tab w:val="num" w:pos="1584"/>
      </w:tabs>
      <w:ind w:left="1584" w:hanging="1584"/>
      <w:outlineLvl w:val="8"/>
    </w:pPr>
    <w:rPr>
      <w:bCs/>
      <w:sz w:val="27"/>
      <w:szCs w:val="21"/>
    </w:rPr>
  </w:style>
  <w:style w:type="paragraph" w:styleId="TitreTR">
    <w:name w:val="toa heading"/>
    <w:basedOn w:val="Titre"/>
    <w:rsid w:val="00116F2E"/>
    <w:pPr>
      <w:suppressLineNumbers/>
    </w:pPr>
    <w:rPr>
      <w:bCs/>
      <w:color w:val="003A76"/>
      <w:sz w:val="32"/>
      <w:szCs w:val="32"/>
    </w:rPr>
  </w:style>
  <w:style w:type="paragraph" w:styleId="TM1">
    <w:name w:val="toc 1"/>
    <w:basedOn w:val="Index"/>
    <w:uiPriority w:val="39"/>
    <w:rsid w:val="00CC24CA"/>
    <w:pPr>
      <w:tabs>
        <w:tab w:val="right" w:leader="dot" w:pos="9071"/>
      </w:tabs>
      <w:spacing w:before="283"/>
    </w:pPr>
    <w:rPr>
      <w:b/>
      <w:color w:val="000000"/>
    </w:rPr>
  </w:style>
  <w:style w:type="paragraph" w:styleId="TM2">
    <w:name w:val="toc 2"/>
    <w:basedOn w:val="Index"/>
    <w:uiPriority w:val="39"/>
    <w:rsid w:val="00CC24CA"/>
    <w:pPr>
      <w:tabs>
        <w:tab w:val="right" w:leader="dot" w:pos="9071"/>
      </w:tabs>
      <w:ind w:left="283"/>
    </w:pPr>
    <w:rPr>
      <w:color w:val="000000"/>
    </w:rPr>
  </w:style>
  <w:style w:type="paragraph" w:styleId="TM3">
    <w:name w:val="toc 3"/>
    <w:basedOn w:val="Index"/>
    <w:uiPriority w:val="39"/>
    <w:rsid w:val="00CC24CA"/>
    <w:pPr>
      <w:tabs>
        <w:tab w:val="right" w:leader="dot" w:pos="9071"/>
      </w:tabs>
      <w:ind w:left="566"/>
    </w:pPr>
    <w:rPr>
      <w:color w:val="000000"/>
    </w:rPr>
  </w:style>
  <w:style w:type="paragraph" w:styleId="TM4">
    <w:name w:val="toc 4"/>
    <w:basedOn w:val="Index"/>
    <w:uiPriority w:val="39"/>
    <w:pPr>
      <w:tabs>
        <w:tab w:val="right" w:leader="dot" w:pos="9071"/>
      </w:tabs>
      <w:ind w:left="849"/>
    </w:pPr>
  </w:style>
  <w:style w:type="paragraph" w:styleId="TM5">
    <w:name w:val="toc 5"/>
    <w:basedOn w:val="Index"/>
    <w:pPr>
      <w:tabs>
        <w:tab w:val="right" w:leader="dot" w:pos="9071"/>
      </w:tabs>
      <w:ind w:left="1132"/>
    </w:pPr>
  </w:style>
  <w:style w:type="paragraph" w:styleId="TM6">
    <w:name w:val="toc 6"/>
    <w:basedOn w:val="Index"/>
    <w:pPr>
      <w:tabs>
        <w:tab w:val="right" w:leader="dot" w:pos="9071"/>
      </w:tabs>
      <w:ind w:left="1415"/>
    </w:pPr>
  </w:style>
  <w:style w:type="paragraph" w:styleId="TM7">
    <w:name w:val="toc 7"/>
    <w:basedOn w:val="Index"/>
    <w:pPr>
      <w:tabs>
        <w:tab w:val="right" w:leader="dot" w:pos="9071"/>
      </w:tabs>
      <w:ind w:left="1698"/>
    </w:pPr>
  </w:style>
  <w:style w:type="paragraph" w:styleId="TM8">
    <w:name w:val="toc 8"/>
    <w:basedOn w:val="Index"/>
    <w:pPr>
      <w:tabs>
        <w:tab w:val="right" w:leader="dot" w:pos="9071"/>
      </w:tabs>
      <w:ind w:left="1981"/>
    </w:pPr>
  </w:style>
  <w:style w:type="paragraph" w:styleId="TM9">
    <w:name w:val="toc 9"/>
    <w:basedOn w:val="Index"/>
    <w:pPr>
      <w:tabs>
        <w:tab w:val="right" w:leader="dot" w:pos="9071"/>
      </w:tabs>
      <w:ind w:left="2264"/>
    </w:pPr>
  </w:style>
  <w:style w:type="paragraph" w:customStyle="1" w:styleId="Tabledesmatiresniveau10">
    <w:name w:val="Table des matières niveau 10"/>
    <w:basedOn w:val="Index"/>
    <w:qFormat/>
    <w:pPr>
      <w:tabs>
        <w:tab w:val="right" w:leader="dot" w:pos="9071"/>
      </w:tabs>
      <w:ind w:left="2547"/>
    </w:pPr>
  </w:style>
  <w:style w:type="paragraph" w:customStyle="1" w:styleId="Tableau">
    <w:name w:val="Tableau"/>
    <w:basedOn w:val="Lgende"/>
    <w:qFormat/>
  </w:style>
  <w:style w:type="paragraph" w:customStyle="1" w:styleId="Texte">
    <w:name w:val="Texte"/>
    <w:basedOn w:val="Lgende"/>
    <w:qFormat/>
  </w:style>
  <w:style w:type="paragraph" w:customStyle="1" w:styleId="Texteprformat">
    <w:name w:val="Texte préformaté"/>
    <w:basedOn w:val="Normal"/>
    <w:qFormat/>
    <w:rPr>
      <w:rFonts w:ascii="Liberation Mono" w:eastAsia="NSimSun" w:hAnsi="Liberation Mono" w:cs="Liberation Mono"/>
    </w:rPr>
  </w:style>
  <w:style w:type="paragraph" w:customStyle="1" w:styleId="Titredindexdobjets">
    <w:name w:val="Titre d'index d'objets"/>
    <w:basedOn w:val="Titre"/>
    <w:qFormat/>
    <w:pPr>
      <w:suppressLineNumbers/>
    </w:pPr>
    <w:rPr>
      <w:bCs/>
      <w:sz w:val="32"/>
      <w:szCs w:val="32"/>
    </w:rPr>
  </w:style>
  <w:style w:type="paragraph" w:customStyle="1" w:styleId="Titredindexdetableaux">
    <w:name w:val="Titre d'index de tableaux"/>
    <w:basedOn w:val="Titre"/>
    <w:qFormat/>
    <w:pPr>
      <w:suppressLineNumbers/>
    </w:pPr>
    <w:rPr>
      <w:bCs/>
      <w:sz w:val="32"/>
      <w:szCs w:val="32"/>
    </w:rPr>
  </w:style>
  <w:style w:type="paragraph" w:customStyle="1" w:styleId="Titredindexpersonnalis">
    <w:name w:val="Titre d'index personnalisé"/>
    <w:basedOn w:val="Titre"/>
    <w:qFormat/>
    <w:pPr>
      <w:suppressLineNumbers/>
    </w:pPr>
    <w:rPr>
      <w:bCs/>
      <w:sz w:val="32"/>
      <w:szCs w:val="32"/>
    </w:rPr>
  </w:style>
  <w:style w:type="paragraph" w:styleId="Tabledesrfrencesjuridiques">
    <w:name w:val="table of authorities"/>
    <w:basedOn w:val="Titre"/>
    <w:pPr>
      <w:suppressLineNumbers/>
    </w:pPr>
    <w:rPr>
      <w:bCs/>
      <w:sz w:val="32"/>
      <w:szCs w:val="32"/>
    </w:rPr>
  </w:style>
  <w:style w:type="paragraph" w:customStyle="1" w:styleId="Titredelindexdesfigures">
    <w:name w:val="Titre de l'index des figures"/>
    <w:basedOn w:val="Titre"/>
    <w:qFormat/>
    <w:pPr>
      <w:suppressLineNumbers/>
    </w:pPr>
    <w:rPr>
      <w:bCs/>
      <w:sz w:val="32"/>
      <w:szCs w:val="32"/>
    </w:rPr>
  </w:style>
  <w:style w:type="paragraph" w:customStyle="1" w:styleId="Alinangatif">
    <w:name w:val="Alinéa négatif"/>
    <w:basedOn w:val="Corpsdetexte"/>
    <w:qFormat/>
    <w:pPr>
      <w:tabs>
        <w:tab w:val="left" w:pos="567"/>
      </w:tabs>
      <w:ind w:left="567" w:hanging="283"/>
    </w:pPr>
  </w:style>
  <w:style w:type="paragraph" w:customStyle="1" w:styleId="Bibliographie1">
    <w:name w:val="Bibliographie 1"/>
    <w:basedOn w:val="Index"/>
    <w:qFormat/>
    <w:pPr>
      <w:tabs>
        <w:tab w:val="right" w:leader="dot" w:pos="9071"/>
      </w:tabs>
    </w:pPr>
  </w:style>
  <w:style w:type="paragraph" w:customStyle="1" w:styleId="Citations">
    <w:name w:val="Citations"/>
    <w:basedOn w:val="Normal"/>
    <w:qFormat/>
    <w:pPr>
      <w:spacing w:after="283"/>
      <w:ind w:left="567" w:right="567"/>
    </w:pPr>
  </w:style>
  <w:style w:type="paragraph" w:customStyle="1" w:styleId="Contenudeliste">
    <w:name w:val="Contenu de liste"/>
    <w:basedOn w:val="Normal"/>
    <w:qFormat/>
    <w:pPr>
      <w:ind w:left="567"/>
    </w:p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styleId="Tabledesillustrations">
    <w:name w:val="table of figures"/>
    <w:basedOn w:val="Lgende"/>
  </w:style>
  <w:style w:type="paragraph" w:styleId="Adressedestinataire">
    <w:name w:val="envelope address"/>
    <w:basedOn w:val="Normal"/>
    <w:pPr>
      <w:suppressLineNumbers/>
      <w:spacing w:after="60"/>
    </w:pPr>
  </w:style>
  <w:style w:type="paragraph" w:styleId="En-tte">
    <w:name w:val="header"/>
    <w:basedOn w:val="En-tteetpieddepage"/>
    <w:pPr>
      <w:tabs>
        <w:tab w:val="clear" w:pos="4819"/>
        <w:tab w:val="clear" w:pos="9638"/>
        <w:tab w:val="center" w:pos="4535"/>
        <w:tab w:val="right" w:pos="9071"/>
      </w:tabs>
    </w:pPr>
  </w:style>
  <w:style w:type="paragraph" w:customStyle="1" w:styleId="En-ttedeliste">
    <w:name w:val="En-tête de liste"/>
    <w:basedOn w:val="Normal"/>
    <w:next w:val="Contenudeliste"/>
    <w:qFormat/>
  </w:style>
  <w:style w:type="paragraph" w:customStyle="1" w:styleId="En-ttedroit">
    <w:name w:val="En-tête droit"/>
    <w:basedOn w:val="En-tte"/>
    <w:qFormat/>
    <w:pPr>
      <w:jc w:val="right"/>
    </w:pPr>
  </w:style>
  <w:style w:type="paragraph" w:customStyle="1" w:styleId="En-ttegauche">
    <w:name w:val="En-tête gauche"/>
    <w:basedOn w:val="En-tte"/>
    <w:qFormat/>
  </w:style>
  <w:style w:type="paragraph" w:styleId="Adresseexpditeur">
    <w:name w:val="envelope return"/>
    <w:basedOn w:val="Normal"/>
    <w:pPr>
      <w:suppressLineNumbers/>
      <w:spacing w:after="60"/>
    </w:pPr>
  </w:style>
  <w:style w:type="paragraph" w:customStyle="1" w:styleId="Figure">
    <w:name w:val="Figure"/>
    <w:basedOn w:val="Lgende"/>
    <w:qFormat/>
  </w:style>
  <w:style w:type="paragraph" w:styleId="Salutations">
    <w:name w:val="Salutation"/>
    <w:basedOn w:val="Normal"/>
    <w:pPr>
      <w:suppressLineNumbers/>
    </w:pPr>
  </w:style>
  <w:style w:type="paragraph" w:customStyle="1" w:styleId="Illustration">
    <w:name w:val="Illustration"/>
    <w:basedOn w:val="Lgende"/>
    <w:qFormat/>
  </w:style>
  <w:style w:type="paragraph" w:customStyle="1" w:styleId="Indexdobjets1">
    <w:name w:val="Index d'objets 1"/>
    <w:basedOn w:val="Index"/>
    <w:qFormat/>
    <w:pPr>
      <w:tabs>
        <w:tab w:val="right" w:leader="dot" w:pos="9071"/>
      </w:tabs>
    </w:pPr>
  </w:style>
  <w:style w:type="paragraph" w:customStyle="1" w:styleId="Indexdetableaux1">
    <w:name w:val="Index de tableaux 1"/>
    <w:basedOn w:val="Index"/>
    <w:qFormat/>
    <w:pPr>
      <w:tabs>
        <w:tab w:val="right" w:leader="dot" w:pos="9071"/>
      </w:tabs>
    </w:pPr>
  </w:style>
  <w:style w:type="paragraph" w:customStyle="1" w:styleId="Indexdesfigures1">
    <w:name w:val="Index des figures 1"/>
    <w:basedOn w:val="Index"/>
    <w:qFormat/>
    <w:pPr>
      <w:tabs>
        <w:tab w:val="right" w:leader="dot" w:pos="9071"/>
      </w:tabs>
    </w:pPr>
  </w:style>
  <w:style w:type="paragraph" w:styleId="Index1">
    <w:name w:val="index 1"/>
    <w:basedOn w:val="Index"/>
  </w:style>
  <w:style w:type="paragraph" w:styleId="Index2">
    <w:name w:val="index 2"/>
    <w:basedOn w:val="Index"/>
    <w:pPr>
      <w:ind w:left="283"/>
    </w:pPr>
  </w:style>
  <w:style w:type="paragraph" w:styleId="Index3">
    <w:name w:val="index 3"/>
    <w:basedOn w:val="Index"/>
    <w:pPr>
      <w:ind w:left="566"/>
    </w:pPr>
  </w:style>
  <w:style w:type="paragraph" w:customStyle="1" w:styleId="Indexlexicalsparateur">
    <w:name w:val="Index lexical : séparateur"/>
    <w:basedOn w:val="Index"/>
    <w:qFormat/>
  </w:style>
  <w:style w:type="paragraph" w:styleId="Titreindex">
    <w:name w:val="index heading"/>
    <w:basedOn w:val="Titre"/>
    <w:pPr>
      <w:suppressLineNumbers/>
    </w:pPr>
    <w:rPr>
      <w:bCs/>
      <w:sz w:val="32"/>
      <w:szCs w:val="32"/>
    </w:rPr>
  </w:style>
  <w:style w:type="paragraph" w:customStyle="1" w:styleId="Indexpersonnalis1">
    <w:name w:val="Index personnalisé 1"/>
    <w:basedOn w:val="Index"/>
    <w:qFormat/>
    <w:pPr>
      <w:tabs>
        <w:tab w:val="right" w:leader="dot" w:pos="9071"/>
      </w:tabs>
    </w:pPr>
  </w:style>
  <w:style w:type="paragraph" w:customStyle="1" w:styleId="Indexpersonnalis2">
    <w:name w:val="Index personnalisé 2"/>
    <w:basedOn w:val="Index"/>
    <w:qFormat/>
    <w:pPr>
      <w:tabs>
        <w:tab w:val="right" w:leader="dot" w:pos="9071"/>
      </w:tabs>
      <w:ind w:left="283"/>
    </w:pPr>
  </w:style>
  <w:style w:type="paragraph" w:customStyle="1" w:styleId="Indexpersonnalis3">
    <w:name w:val="Index personnalisé 3"/>
    <w:basedOn w:val="Index"/>
    <w:qFormat/>
    <w:pPr>
      <w:tabs>
        <w:tab w:val="right" w:leader="dot" w:pos="9071"/>
      </w:tabs>
      <w:ind w:left="566"/>
    </w:pPr>
  </w:style>
  <w:style w:type="paragraph" w:customStyle="1" w:styleId="Indexpersonnalis4">
    <w:name w:val="Index personnalisé 4"/>
    <w:basedOn w:val="Index"/>
    <w:qFormat/>
    <w:pPr>
      <w:tabs>
        <w:tab w:val="right" w:leader="dot" w:pos="9071"/>
      </w:tabs>
      <w:ind w:left="849"/>
    </w:pPr>
  </w:style>
  <w:style w:type="paragraph" w:customStyle="1" w:styleId="Indexpersonnalis5">
    <w:name w:val="Index personnalisé 5"/>
    <w:basedOn w:val="Index"/>
    <w:qFormat/>
    <w:pPr>
      <w:tabs>
        <w:tab w:val="right" w:leader="dot" w:pos="9071"/>
      </w:tabs>
      <w:ind w:left="1132"/>
    </w:pPr>
  </w:style>
  <w:style w:type="paragraph" w:customStyle="1" w:styleId="Indexpersonnalis6">
    <w:name w:val="Index personnalisé 6"/>
    <w:basedOn w:val="Index"/>
    <w:qFormat/>
    <w:pPr>
      <w:tabs>
        <w:tab w:val="right" w:leader="dot" w:pos="9071"/>
      </w:tabs>
      <w:ind w:left="1415"/>
    </w:pPr>
  </w:style>
  <w:style w:type="paragraph" w:customStyle="1" w:styleId="Indexpersonnalis7">
    <w:name w:val="Index personnalisé 7"/>
    <w:basedOn w:val="Index"/>
    <w:qFormat/>
    <w:pPr>
      <w:tabs>
        <w:tab w:val="right" w:leader="dot" w:pos="9071"/>
      </w:tabs>
      <w:ind w:left="1698"/>
    </w:pPr>
  </w:style>
  <w:style w:type="paragraph" w:customStyle="1" w:styleId="Indexpersonnalis8">
    <w:name w:val="Index personnalisé 8"/>
    <w:basedOn w:val="Index"/>
    <w:qFormat/>
    <w:pPr>
      <w:tabs>
        <w:tab w:val="right" w:leader="dot" w:pos="9071"/>
      </w:tabs>
      <w:ind w:left="1981"/>
    </w:pPr>
  </w:style>
  <w:style w:type="paragraph" w:customStyle="1" w:styleId="Indexpersonnalis9">
    <w:name w:val="Index personnalisé 9"/>
    <w:basedOn w:val="Index"/>
    <w:qFormat/>
    <w:pPr>
      <w:tabs>
        <w:tab w:val="right" w:leader="dot" w:pos="9071"/>
      </w:tabs>
      <w:ind w:left="2264"/>
    </w:pPr>
  </w:style>
  <w:style w:type="paragraph" w:customStyle="1" w:styleId="Indexpersonnalis10">
    <w:name w:val="Index personnalisé 10"/>
    <w:basedOn w:val="Index"/>
    <w:qFormat/>
    <w:pPr>
      <w:tabs>
        <w:tab w:val="right" w:leader="dot" w:pos="9071"/>
      </w:tabs>
      <w:ind w:left="2547"/>
    </w:pPr>
  </w:style>
  <w:style w:type="paragraph" w:customStyle="1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Commentaire">
    <w:name w:val="annotation text"/>
    <w:basedOn w:val="Corpsdetexte"/>
    <w:pPr>
      <w:ind w:left="2268"/>
    </w:pPr>
  </w:style>
  <w:style w:type="paragraph" w:styleId="Liste3">
    <w:name w:val="List 3"/>
    <w:basedOn w:val="Liste"/>
    <w:pPr>
      <w:ind w:left="360" w:hanging="360"/>
    </w:pPr>
  </w:style>
  <w:style w:type="paragraph" w:customStyle="1" w:styleId="Numrotation1dbut">
    <w:name w:val="Numérotation 1 début"/>
    <w:basedOn w:val="Liste"/>
    <w:next w:val="Liste3"/>
    <w:qFormat/>
    <w:pPr>
      <w:spacing w:before="240"/>
      <w:ind w:left="360" w:hanging="360"/>
    </w:pPr>
  </w:style>
  <w:style w:type="paragraph" w:customStyle="1" w:styleId="Numrotation1fin">
    <w:name w:val="Numérotation 1 fin"/>
    <w:basedOn w:val="Liste"/>
    <w:next w:val="Liste3"/>
    <w:qFormat/>
    <w:pPr>
      <w:spacing w:after="240"/>
      <w:ind w:left="360" w:hanging="360"/>
    </w:pPr>
  </w:style>
  <w:style w:type="paragraph" w:customStyle="1" w:styleId="Numrotation1suite">
    <w:name w:val="Numérotation 1 suite"/>
    <w:basedOn w:val="Liste"/>
    <w:qFormat/>
    <w:pPr>
      <w:ind w:left="360"/>
    </w:pPr>
  </w:style>
  <w:style w:type="paragraph" w:styleId="Listenumros2">
    <w:name w:val="List Number 2"/>
    <w:basedOn w:val="Liste"/>
    <w:pPr>
      <w:ind w:left="720" w:hanging="360"/>
    </w:pPr>
  </w:style>
  <w:style w:type="paragraph" w:customStyle="1" w:styleId="Numrotation2dbut">
    <w:name w:val="Numérotation 2 début"/>
    <w:basedOn w:val="Liste"/>
    <w:next w:val="Listenumros2"/>
    <w:qFormat/>
    <w:pPr>
      <w:spacing w:before="240"/>
      <w:ind w:left="720" w:hanging="360"/>
    </w:pPr>
  </w:style>
  <w:style w:type="paragraph" w:customStyle="1" w:styleId="Numrotation2fin">
    <w:name w:val="Numérotation 2 fin"/>
    <w:basedOn w:val="Liste"/>
    <w:next w:val="Listenumros2"/>
    <w:qFormat/>
    <w:pPr>
      <w:spacing w:after="240"/>
      <w:ind w:left="720" w:hanging="360"/>
    </w:pPr>
  </w:style>
  <w:style w:type="paragraph" w:customStyle="1" w:styleId="Numrotation2suite">
    <w:name w:val="Numérotation 2 suite"/>
    <w:basedOn w:val="Liste"/>
    <w:qFormat/>
    <w:pPr>
      <w:ind w:left="720"/>
    </w:pPr>
  </w:style>
  <w:style w:type="paragraph" w:styleId="Listenumros3">
    <w:name w:val="List Number 3"/>
    <w:basedOn w:val="Liste"/>
    <w:pPr>
      <w:ind w:left="1080" w:hanging="360"/>
    </w:pPr>
  </w:style>
  <w:style w:type="paragraph" w:customStyle="1" w:styleId="Numrotation3dbut">
    <w:name w:val="Numérotation 3 début"/>
    <w:basedOn w:val="Liste"/>
    <w:next w:val="Listenumros3"/>
    <w:qFormat/>
    <w:pPr>
      <w:spacing w:before="240"/>
      <w:ind w:left="1080" w:hanging="360"/>
    </w:pPr>
  </w:style>
  <w:style w:type="paragraph" w:customStyle="1" w:styleId="Numrotation3fin">
    <w:name w:val="Numérotation 3 fin"/>
    <w:basedOn w:val="Liste"/>
    <w:next w:val="Listenumros3"/>
    <w:qFormat/>
    <w:pPr>
      <w:spacing w:after="240"/>
      <w:ind w:left="1080" w:hanging="360"/>
    </w:pPr>
  </w:style>
  <w:style w:type="paragraph" w:customStyle="1" w:styleId="Numrotation3suite">
    <w:name w:val="Numérotation 3 suite"/>
    <w:basedOn w:val="Liste"/>
    <w:qFormat/>
    <w:pPr>
      <w:ind w:left="1080"/>
    </w:pPr>
  </w:style>
  <w:style w:type="paragraph" w:styleId="Listenumros4">
    <w:name w:val="List Number 4"/>
    <w:basedOn w:val="Liste"/>
    <w:pPr>
      <w:ind w:left="1440" w:hanging="360"/>
    </w:pPr>
  </w:style>
  <w:style w:type="paragraph" w:customStyle="1" w:styleId="Numrotation4dbut">
    <w:name w:val="Numérotation 4 début"/>
    <w:basedOn w:val="Liste"/>
    <w:next w:val="Listenumros4"/>
    <w:qFormat/>
    <w:pPr>
      <w:spacing w:before="240"/>
      <w:ind w:left="1440" w:hanging="360"/>
    </w:pPr>
  </w:style>
  <w:style w:type="paragraph" w:customStyle="1" w:styleId="Numrotation4fin">
    <w:name w:val="Numérotation 4 fin"/>
    <w:basedOn w:val="Liste"/>
    <w:next w:val="Listenumros4"/>
    <w:qFormat/>
    <w:pPr>
      <w:spacing w:after="240"/>
      <w:ind w:left="1440" w:hanging="360"/>
    </w:pPr>
  </w:style>
  <w:style w:type="paragraph" w:customStyle="1" w:styleId="Numrotation4suite">
    <w:name w:val="Numérotation 4 suite"/>
    <w:basedOn w:val="Liste"/>
    <w:qFormat/>
    <w:pPr>
      <w:ind w:left="1440"/>
    </w:pPr>
  </w:style>
  <w:style w:type="paragraph" w:styleId="Listenumros5">
    <w:name w:val="List Number 5"/>
    <w:basedOn w:val="Liste"/>
    <w:pPr>
      <w:ind w:left="1800" w:hanging="360"/>
    </w:pPr>
  </w:style>
  <w:style w:type="paragraph" w:customStyle="1" w:styleId="Numrotation5dbut">
    <w:name w:val="Numérotation 5 début"/>
    <w:basedOn w:val="Liste"/>
    <w:next w:val="Listenumros5"/>
    <w:qFormat/>
    <w:pPr>
      <w:spacing w:before="240"/>
      <w:ind w:left="1800" w:hanging="360"/>
    </w:pPr>
  </w:style>
  <w:style w:type="paragraph" w:customStyle="1" w:styleId="Numrotation5fin">
    <w:name w:val="Numérotation 5 fin"/>
    <w:basedOn w:val="Liste"/>
    <w:next w:val="Listenumros5"/>
    <w:qFormat/>
    <w:pPr>
      <w:spacing w:after="240"/>
      <w:ind w:left="1800" w:hanging="360"/>
    </w:pPr>
  </w:style>
  <w:style w:type="paragraph" w:customStyle="1" w:styleId="Numrotation5suite">
    <w:name w:val="Numérotation 5 suite"/>
    <w:basedOn w:val="Liste"/>
    <w:qFormat/>
    <w:pPr>
      <w:ind w:left="1800"/>
    </w:pPr>
  </w:style>
  <w:style w:type="paragraph" w:customStyle="1" w:styleId="Pieddepagedroit">
    <w:name w:val="Pied de page droit"/>
    <w:basedOn w:val="Pieddepage"/>
    <w:qFormat/>
    <w:pPr>
      <w:tabs>
        <w:tab w:val="clear" w:pos="4819"/>
        <w:tab w:val="clear" w:pos="9638"/>
        <w:tab w:val="center" w:pos="4535"/>
        <w:tab w:val="right" w:pos="9071"/>
      </w:tabs>
      <w:jc w:val="right"/>
    </w:pPr>
  </w:style>
  <w:style w:type="paragraph" w:customStyle="1" w:styleId="Pieddepagegauche">
    <w:name w:val="Pied de page gauche"/>
    <w:basedOn w:val="Pieddepage"/>
    <w:qFormat/>
    <w:pPr>
      <w:tabs>
        <w:tab w:val="clear" w:pos="4819"/>
        <w:tab w:val="clear" w:pos="9638"/>
        <w:tab w:val="center" w:pos="4535"/>
        <w:tab w:val="right" w:pos="9071"/>
      </w:tabs>
    </w:pPr>
  </w:style>
  <w:style w:type="paragraph" w:styleId="Liste2">
    <w:name w:val="List 2"/>
    <w:basedOn w:val="Liste"/>
    <w:pPr>
      <w:ind w:left="360" w:hanging="360"/>
    </w:pPr>
  </w:style>
  <w:style w:type="paragraph" w:customStyle="1" w:styleId="Puce1dbut">
    <w:name w:val="Puce 1 début"/>
    <w:basedOn w:val="Liste"/>
    <w:next w:val="Liste2"/>
    <w:qFormat/>
    <w:pPr>
      <w:spacing w:before="240"/>
      <w:ind w:left="360" w:hanging="360"/>
    </w:pPr>
  </w:style>
  <w:style w:type="paragraph" w:customStyle="1" w:styleId="Puce1fin">
    <w:name w:val="Puce 1 fin"/>
    <w:basedOn w:val="Liste"/>
    <w:next w:val="Liste2"/>
    <w:qFormat/>
    <w:pPr>
      <w:spacing w:after="240"/>
      <w:ind w:left="360" w:hanging="360"/>
    </w:pPr>
  </w:style>
  <w:style w:type="paragraph" w:styleId="Listecontinue">
    <w:name w:val="List Continue"/>
    <w:basedOn w:val="Liste"/>
    <w:pPr>
      <w:ind w:left="360"/>
    </w:pPr>
  </w:style>
  <w:style w:type="paragraph" w:styleId="Listepuces3">
    <w:name w:val="List Bullet 3"/>
    <w:basedOn w:val="Liste"/>
    <w:pPr>
      <w:ind w:left="720" w:hanging="360"/>
    </w:pPr>
  </w:style>
  <w:style w:type="paragraph" w:customStyle="1" w:styleId="Puce2dbut">
    <w:name w:val="Puce 2 début"/>
    <w:basedOn w:val="Liste"/>
    <w:next w:val="Listepuces3"/>
    <w:qFormat/>
    <w:pPr>
      <w:spacing w:before="240"/>
      <w:ind w:left="720" w:hanging="360"/>
    </w:pPr>
  </w:style>
  <w:style w:type="paragraph" w:customStyle="1" w:styleId="Puce2fin">
    <w:name w:val="Puce 2 fin"/>
    <w:basedOn w:val="Liste"/>
    <w:next w:val="Listepuces3"/>
    <w:qFormat/>
    <w:pPr>
      <w:spacing w:after="240"/>
      <w:ind w:left="720" w:hanging="360"/>
    </w:pPr>
  </w:style>
  <w:style w:type="paragraph" w:styleId="Listecontinue2">
    <w:name w:val="List Continue 2"/>
    <w:basedOn w:val="Liste"/>
    <w:pPr>
      <w:ind w:left="720"/>
    </w:pPr>
  </w:style>
  <w:style w:type="paragraph" w:styleId="Listepuces4">
    <w:name w:val="List Bullet 4"/>
    <w:basedOn w:val="Liste"/>
    <w:pPr>
      <w:ind w:left="1080" w:hanging="360"/>
    </w:pPr>
  </w:style>
  <w:style w:type="paragraph" w:customStyle="1" w:styleId="Puce3dbut">
    <w:name w:val="Puce 3 début"/>
    <w:basedOn w:val="Liste"/>
    <w:next w:val="Listepuces4"/>
    <w:qFormat/>
    <w:pPr>
      <w:spacing w:before="240"/>
      <w:ind w:left="1080" w:hanging="360"/>
    </w:pPr>
  </w:style>
  <w:style w:type="paragraph" w:customStyle="1" w:styleId="Puce3fin">
    <w:name w:val="Puce 3 fin"/>
    <w:basedOn w:val="Liste"/>
    <w:next w:val="Listepuces4"/>
    <w:qFormat/>
    <w:pPr>
      <w:spacing w:after="240"/>
      <w:ind w:left="1080" w:hanging="360"/>
    </w:pPr>
  </w:style>
  <w:style w:type="paragraph" w:styleId="Listecontinue3">
    <w:name w:val="List Continue 3"/>
    <w:basedOn w:val="Liste"/>
    <w:pPr>
      <w:ind w:left="1080"/>
    </w:pPr>
  </w:style>
  <w:style w:type="paragraph" w:styleId="Listepuces5">
    <w:name w:val="List Bullet 5"/>
    <w:basedOn w:val="Liste"/>
    <w:pPr>
      <w:ind w:left="1440" w:hanging="360"/>
    </w:pPr>
  </w:style>
  <w:style w:type="paragraph" w:customStyle="1" w:styleId="Puce4dbut">
    <w:name w:val="Puce 4 début"/>
    <w:basedOn w:val="Liste"/>
    <w:next w:val="Listepuces5"/>
    <w:qFormat/>
    <w:pPr>
      <w:spacing w:before="240"/>
      <w:ind w:left="1440" w:hanging="360"/>
    </w:pPr>
  </w:style>
  <w:style w:type="paragraph" w:customStyle="1" w:styleId="Puce4fin">
    <w:name w:val="Puce 4 fin"/>
    <w:basedOn w:val="Liste"/>
    <w:next w:val="Listepuces5"/>
    <w:qFormat/>
    <w:pPr>
      <w:spacing w:after="240"/>
      <w:ind w:left="1440" w:hanging="360"/>
    </w:pPr>
  </w:style>
  <w:style w:type="paragraph" w:styleId="Listecontinue4">
    <w:name w:val="List Continue 4"/>
    <w:basedOn w:val="Liste"/>
    <w:pPr>
      <w:ind w:left="1440"/>
    </w:pPr>
  </w:style>
  <w:style w:type="paragraph" w:styleId="Listenumros">
    <w:name w:val="List Number"/>
    <w:basedOn w:val="Liste"/>
    <w:pPr>
      <w:ind w:left="1800" w:hanging="360"/>
    </w:pPr>
  </w:style>
  <w:style w:type="paragraph" w:customStyle="1" w:styleId="Puce5dbut">
    <w:name w:val="Puce 5 début"/>
    <w:basedOn w:val="Liste"/>
    <w:next w:val="Listenumros"/>
    <w:qFormat/>
    <w:pPr>
      <w:spacing w:before="240"/>
      <w:ind w:left="1800" w:hanging="360"/>
    </w:pPr>
  </w:style>
  <w:style w:type="paragraph" w:customStyle="1" w:styleId="Puce5fin">
    <w:name w:val="Puce 5 fin"/>
    <w:basedOn w:val="Liste"/>
    <w:next w:val="Listenumros"/>
    <w:qFormat/>
    <w:pPr>
      <w:spacing w:after="240"/>
      <w:ind w:left="1800" w:hanging="360"/>
    </w:pPr>
  </w:style>
  <w:style w:type="paragraph" w:styleId="Listecontinue5">
    <w:name w:val="List Continue 5"/>
    <w:basedOn w:val="Liste"/>
    <w:pPr>
      <w:ind w:left="1800"/>
    </w:pPr>
  </w:style>
  <w:style w:type="paragraph" w:styleId="Retraitcorpsdetexte">
    <w:name w:val="Body Text Indent"/>
    <w:basedOn w:val="Corpsdetexte"/>
    <w:pPr>
      <w:ind w:left="283"/>
    </w:pPr>
  </w:style>
  <w:style w:type="paragraph" w:customStyle="1" w:styleId="Retraitdeliste">
    <w:name w:val="Retrait de liste"/>
    <w:basedOn w:val="Corpsdetexte"/>
    <w:qFormat/>
    <w:pPr>
      <w:tabs>
        <w:tab w:val="left" w:pos="2835"/>
      </w:tabs>
      <w:ind w:left="2835" w:hanging="2551"/>
    </w:pPr>
  </w:style>
  <w:style w:type="paragraph" w:styleId="Retrait1religne">
    <w:name w:val="Body Text First Indent"/>
    <w:basedOn w:val="Corpsdetexte"/>
    <w:pPr>
      <w:ind w:firstLine="283"/>
    </w:pPr>
  </w:style>
  <w:style w:type="paragraph" w:styleId="Signature">
    <w:name w:val="Signature"/>
    <w:basedOn w:val="Normal"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numbering" w:customStyle="1" w:styleId="Numrotation123">
    <w:name w:val="Numérotation 123"/>
    <w:qFormat/>
  </w:style>
  <w:style w:type="numbering" w:customStyle="1" w:styleId="Puce">
    <w:name w:val="Puce •"/>
    <w:qFormat/>
  </w:style>
  <w:style w:type="numbering" w:customStyle="1" w:styleId="Puce0">
    <w:name w:val="Puce –"/>
    <w:qFormat/>
  </w:style>
  <w:style w:type="numbering" w:customStyle="1" w:styleId="pucenumrot">
    <w:name w:val="puce numéroté"/>
    <w:qFormat/>
  </w:style>
  <w:style w:type="character" w:styleId="Lienhypertexte">
    <w:name w:val="Hyperlink"/>
    <w:basedOn w:val="Policepardfaut"/>
    <w:uiPriority w:val="99"/>
    <w:unhideWhenUsed/>
    <w:rsid w:val="00CF269C"/>
    <w:rPr>
      <w:color w:val="4296CE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917BB"/>
    <w:pPr>
      <w:ind w:left="720"/>
      <w:contextualSpacing/>
    </w:pPr>
  </w:style>
  <w:style w:type="paragraph" w:customStyle="1" w:styleId="Styledepucestriangles">
    <w:name w:val="Style de puces triangles"/>
    <w:autoRedefine/>
    <w:qFormat/>
    <w:rsid w:val="00CF6271"/>
    <w:pPr>
      <w:numPr>
        <w:numId w:val="16"/>
      </w:numPr>
      <w:spacing w:after="120"/>
      <w:ind w:left="681" w:hanging="227"/>
    </w:pPr>
    <w:rPr>
      <w:rFonts w:ascii="Marianne" w:hAnsi="Marianne"/>
    </w:rPr>
  </w:style>
  <w:style w:type="paragraph" w:customStyle="1" w:styleId="Styledepucesnumrotes">
    <w:name w:val="Style de puces numérotées"/>
    <w:basedOn w:val="Corpsdetexte"/>
    <w:rsid w:val="00AF0BD7"/>
    <w:pPr>
      <w:ind w:right="-283"/>
    </w:pPr>
  </w:style>
  <w:style w:type="paragraph" w:customStyle="1" w:styleId="Styledepuces1">
    <w:name w:val="Style de puces 1"/>
    <w:aliases w:val="2,3"/>
    <w:qFormat/>
    <w:rsid w:val="00CC24CA"/>
    <w:pPr>
      <w:numPr>
        <w:numId w:val="9"/>
      </w:numPr>
    </w:pPr>
    <w:rPr>
      <w:rFonts w:ascii="Marianne" w:hAnsi="Marianne"/>
      <w:color w:val="000000"/>
      <w:szCs w:val="18"/>
    </w:rPr>
  </w:style>
  <w:style w:type="paragraph" w:customStyle="1" w:styleId="Stylesdepuces">
    <w:name w:val="Styles de puces"/>
    <w:basedOn w:val="Corpsdetexte"/>
    <w:link w:val="StylesdepucesCar"/>
    <w:rsid w:val="00205398"/>
    <w:pPr>
      <w:ind w:left="680" w:hanging="226"/>
    </w:pPr>
  </w:style>
  <w:style w:type="character" w:customStyle="1" w:styleId="StylesdepucesCar">
    <w:name w:val="Styles de puces Car"/>
    <w:basedOn w:val="Policepardfaut"/>
    <w:link w:val="Stylesdepuces"/>
    <w:rsid w:val="00205398"/>
  </w:style>
  <w:style w:type="paragraph" w:customStyle="1" w:styleId="CHAPITRE">
    <w:name w:val="CHAPITRE"/>
    <w:basedOn w:val="Normal"/>
    <w:qFormat/>
    <w:rsid w:val="00116F2E"/>
    <w:pPr>
      <w:jc w:val="right"/>
    </w:pPr>
    <w:rPr>
      <w:b/>
      <w:bCs/>
      <w:color w:val="003A76"/>
      <w:sz w:val="80"/>
      <w:szCs w:val="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6626"/>
    <w:rPr>
      <w:rFonts w:ascii="Times New Roman" w:hAnsi="Times New Roman"/>
      <w:sz w:val="18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626"/>
    <w:rPr>
      <w:rFonts w:ascii="Times New Roman" w:hAnsi="Times New Roman"/>
      <w:sz w:val="18"/>
      <w:szCs w:val="16"/>
    </w:rPr>
  </w:style>
  <w:style w:type="table" w:styleId="Grilledutableau">
    <w:name w:val="Table Grid"/>
    <w:basedOn w:val="TableauNormal"/>
    <w:uiPriority w:val="39"/>
    <w:rsid w:val="000C5E45"/>
    <w:rPr>
      <w:rFonts w:eastAsiaTheme="minorHAnsi" w:cs="Times New Roman"/>
      <w:color w:val="1E4E85" w:themeColor="text1"/>
      <w:kern w:val="0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0C5E45"/>
    <w:rPr>
      <w:color w:val="808080"/>
    </w:rPr>
  </w:style>
  <w:style w:type="paragraph" w:customStyle="1" w:styleId="Tableau-Titre">
    <w:name w:val="Tableau - Titre"/>
    <w:basedOn w:val="Normal"/>
    <w:link w:val="Tableau-TitreCar"/>
    <w:uiPriority w:val="6"/>
    <w:qFormat/>
    <w:rsid w:val="000C5E45"/>
    <w:pPr>
      <w:keepNext/>
      <w:widowControl/>
      <w:spacing w:after="120"/>
      <w:jc w:val="both"/>
    </w:pPr>
    <w:rPr>
      <w:rFonts w:ascii="Arial" w:eastAsiaTheme="minorHAnsi" w:hAnsi="Arial" w:cstheme="minorBidi"/>
      <w:b/>
      <w:color w:val="51B3DE" w:themeColor="text2"/>
      <w:kern w:val="0"/>
      <w:sz w:val="22"/>
      <w:szCs w:val="22"/>
      <w:u w:val="single"/>
      <w:lang w:eastAsia="en-US" w:bidi="ar-SA"/>
    </w:rPr>
  </w:style>
  <w:style w:type="character" w:customStyle="1" w:styleId="Tableau-TitreCar">
    <w:name w:val="Tableau - Titre Car"/>
    <w:basedOn w:val="Policepardfaut"/>
    <w:link w:val="Tableau-Titre"/>
    <w:uiPriority w:val="6"/>
    <w:rsid w:val="000C5E45"/>
    <w:rPr>
      <w:rFonts w:eastAsiaTheme="minorHAnsi" w:cstheme="minorBidi"/>
      <w:b/>
      <w:color w:val="51B3DE" w:themeColor="text2"/>
      <w:kern w:val="0"/>
      <w:sz w:val="22"/>
      <w:szCs w:val="22"/>
      <w:u w:val="single"/>
      <w:lang w:eastAsia="en-US" w:bidi="ar-SA"/>
    </w:rPr>
  </w:style>
  <w:style w:type="table" w:styleId="TableauGrille4-Accentuation1">
    <w:name w:val="Grid Table 4 Accent 1"/>
    <w:basedOn w:val="TableauNormal"/>
    <w:uiPriority w:val="49"/>
    <w:rsid w:val="00A8647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99D4FC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Rfrenceintense">
    <w:name w:val="Intense Reference"/>
    <w:basedOn w:val="Policepardfaut"/>
    <w:uiPriority w:val="32"/>
    <w:qFormat/>
    <w:rsid w:val="00A8647A"/>
    <w:rPr>
      <w:b/>
      <w:bCs/>
      <w:smallCaps/>
      <w:color w:val="4472C4" w:themeColor="accent1"/>
      <w:spacing w:val="5"/>
    </w:rPr>
  </w:style>
  <w:style w:type="character" w:customStyle="1" w:styleId="Titre3Car">
    <w:name w:val="Titre 3 Car"/>
    <w:basedOn w:val="Policepardfaut"/>
    <w:link w:val="Titre3"/>
    <w:uiPriority w:val="9"/>
    <w:rsid w:val="00C02C69"/>
    <w:rPr>
      <w:rFonts w:ascii="Marianne" w:hAnsi="Marianne"/>
      <w:b/>
      <w:bCs/>
      <w:i/>
      <w:iCs/>
      <w:color w:val="000000"/>
      <w:sz w:val="24"/>
      <w:szCs w:val="28"/>
    </w:rPr>
  </w:style>
  <w:style w:type="paragraph" w:customStyle="1" w:styleId="Tableau-Contenu">
    <w:name w:val="Tableau - Contenu"/>
    <w:basedOn w:val="Normal"/>
    <w:link w:val="Tableau-ContenuCar"/>
    <w:uiPriority w:val="8"/>
    <w:qFormat/>
    <w:rsid w:val="00E64560"/>
    <w:pPr>
      <w:widowControl/>
      <w:spacing w:after="120"/>
      <w:jc w:val="both"/>
    </w:pPr>
    <w:rPr>
      <w:rFonts w:ascii="Montserrat" w:eastAsiaTheme="minorHAnsi" w:hAnsi="Montserrat" w:cstheme="minorBidi"/>
      <w:color w:val="3C3C3C"/>
      <w:kern w:val="0"/>
      <w:sz w:val="18"/>
      <w:szCs w:val="22"/>
      <w:lang w:eastAsia="en-US" w:bidi="ar-SA"/>
    </w:rPr>
  </w:style>
  <w:style w:type="character" w:customStyle="1" w:styleId="Tableau-ContenuCar">
    <w:name w:val="Tableau - Contenu Car"/>
    <w:basedOn w:val="Policepardfaut"/>
    <w:link w:val="Tableau-Contenu"/>
    <w:uiPriority w:val="8"/>
    <w:rsid w:val="00E64560"/>
    <w:rPr>
      <w:rFonts w:ascii="Montserrat" w:eastAsiaTheme="minorHAnsi" w:hAnsi="Montserrat" w:cstheme="minorBidi"/>
      <w:color w:val="3C3C3C"/>
      <w:kern w:val="0"/>
      <w:sz w:val="18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8.wmf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7.wmf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thur.guilloton\Desktop\Template-PTI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21DE66283146E1A221DED48134E2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8EE4C5-A4B9-4F0C-8CAE-9FCFEDC87E0F}"/>
      </w:docPartPr>
      <w:docPartBody>
        <w:p w:rsidR="008F0AA4" w:rsidRDefault="008F0AA4" w:rsidP="008F0AA4">
          <w:pPr>
            <w:pStyle w:val="4221DE66283146E1A221DED48134E239"/>
          </w:pPr>
          <w:r w:rsidRPr="00AE4C1D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alibri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E0"/>
    <w:rsid w:val="000E72BB"/>
    <w:rsid w:val="00110F76"/>
    <w:rsid w:val="00166185"/>
    <w:rsid w:val="001D695E"/>
    <w:rsid w:val="001E41E0"/>
    <w:rsid w:val="001F2451"/>
    <w:rsid w:val="00241F4F"/>
    <w:rsid w:val="002574D9"/>
    <w:rsid w:val="002D75EE"/>
    <w:rsid w:val="002E4049"/>
    <w:rsid w:val="003C27BD"/>
    <w:rsid w:val="00525A7F"/>
    <w:rsid w:val="0055335E"/>
    <w:rsid w:val="005E326A"/>
    <w:rsid w:val="008C1EE8"/>
    <w:rsid w:val="008F0AA4"/>
    <w:rsid w:val="00975BD5"/>
    <w:rsid w:val="00D81396"/>
    <w:rsid w:val="00DD3DCF"/>
    <w:rsid w:val="00EB35D2"/>
    <w:rsid w:val="00F5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F0AA4"/>
    <w:rPr>
      <w:color w:val="808080"/>
    </w:rPr>
  </w:style>
  <w:style w:type="paragraph" w:customStyle="1" w:styleId="4221DE66283146E1A221DED48134E239">
    <w:name w:val="4221DE66283146E1A221DED48134E239"/>
    <w:rsid w:val="008F0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B">
  <a:themeElements>
    <a:clrScheme name="OFB">
      <a:dk1>
        <a:srgbClr val="1E4E85"/>
      </a:dk1>
      <a:lt1>
        <a:srgbClr val="99D4FC"/>
      </a:lt1>
      <a:dk2>
        <a:srgbClr val="51B3DE"/>
      </a:dk2>
      <a:lt2>
        <a:srgbClr val="4296CE"/>
      </a:lt2>
      <a:accent1>
        <a:srgbClr val="4472C4"/>
      </a:accent1>
      <a:accent2>
        <a:srgbClr val="3F8C4E"/>
      </a:accent2>
      <a:accent3>
        <a:srgbClr val="53AB60"/>
      </a:accent3>
      <a:accent4>
        <a:srgbClr val="90BF83"/>
      </a:accent4>
      <a:accent5>
        <a:srgbClr val="B6CE94"/>
      </a:accent5>
      <a:accent6>
        <a:srgbClr val="D2DEAE"/>
      </a:accent6>
      <a:hlink>
        <a:srgbClr val="4296CE"/>
      </a:hlink>
      <a:folHlink>
        <a:srgbClr val="53AB60"/>
      </a:folHlink>
    </a:clrScheme>
    <a:fontScheme name="OFB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F1028C-EC99-48B5-9606-DF5B6F157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Template-PTI</Template>
  <TotalTime>2623</TotalTime>
  <Pages>13</Pages>
  <Words>2486</Words>
  <Characters>13678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GUILLOTON Arthur</dc:creator>
  <dc:description/>
  <cp:lastModifiedBy>HUBERT Thomas</cp:lastModifiedBy>
  <cp:revision>97</cp:revision>
  <dcterms:created xsi:type="dcterms:W3CDTF">2024-02-09T09:30:00Z</dcterms:created>
  <dcterms:modified xsi:type="dcterms:W3CDTF">2025-08-06T08:57:00Z</dcterms:modified>
  <dc:language>fr-FR</dc:language>
</cp:coreProperties>
</file>